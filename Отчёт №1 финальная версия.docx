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26FE5" w14:textId="77777777" w:rsidR="006712DB" w:rsidRPr="007D4935" w:rsidRDefault="006712DB" w:rsidP="000E5B5F">
      <w:pPr>
        <w:suppressAutoHyphens/>
        <w:spacing w:line="360" w:lineRule="auto"/>
        <w:ind w:firstLine="709"/>
        <w:jc w:val="center"/>
        <w:rPr>
          <w:sz w:val="22"/>
        </w:rPr>
      </w:pPr>
      <w:r w:rsidRPr="007D4935">
        <w:rPr>
          <w:sz w:val="22"/>
        </w:rPr>
        <w:t>МИНОБРНАУКИ Р</w:t>
      </w:r>
      <w:r w:rsidR="00C44A26" w:rsidRPr="007D4935">
        <w:rPr>
          <w:sz w:val="22"/>
        </w:rPr>
        <w:t>ОССИИ</w:t>
      </w:r>
      <w:r w:rsidR="00CC1241" w:rsidRPr="007D4935">
        <w:rPr>
          <w:sz w:val="22"/>
        </w:rPr>
        <w:t xml:space="preserve"> </w:t>
      </w:r>
    </w:p>
    <w:p w14:paraId="0D4B6A41" w14:textId="77777777" w:rsidR="006712DB" w:rsidRPr="007D4935" w:rsidRDefault="006712DB" w:rsidP="000E5B5F">
      <w:pPr>
        <w:suppressAutoHyphens/>
        <w:spacing w:line="360" w:lineRule="auto"/>
        <w:ind w:firstLine="709"/>
        <w:jc w:val="center"/>
        <w:rPr>
          <w:sz w:val="24"/>
        </w:rPr>
      </w:pPr>
      <w:r w:rsidRPr="007D4935">
        <w:rPr>
          <w:sz w:val="24"/>
        </w:rPr>
        <w:t xml:space="preserve">Федеральное государственное автономное </w:t>
      </w:r>
      <w:r w:rsidR="00C44A26" w:rsidRPr="007D4935">
        <w:rPr>
          <w:sz w:val="24"/>
        </w:rPr>
        <w:br/>
      </w:r>
      <w:r w:rsidRPr="007D4935">
        <w:rPr>
          <w:sz w:val="24"/>
        </w:rPr>
        <w:t xml:space="preserve">образовательное учреждение высшего образования </w:t>
      </w:r>
    </w:p>
    <w:p w14:paraId="2137ECB9" w14:textId="77777777" w:rsidR="006712DB" w:rsidRPr="007D4935" w:rsidRDefault="006712DB" w:rsidP="000E5B5F">
      <w:pPr>
        <w:suppressAutoHyphens/>
        <w:spacing w:line="360" w:lineRule="auto"/>
        <w:ind w:firstLine="709"/>
        <w:jc w:val="center"/>
        <w:rPr>
          <w:sz w:val="24"/>
        </w:rPr>
      </w:pPr>
      <w:r w:rsidRPr="007D4935">
        <w:rPr>
          <w:sz w:val="24"/>
        </w:rPr>
        <w:t>«ЮЖНЫЙ ФЕДЕРАЛЬНЫЙ УНИВЕРСИТЕТ»</w:t>
      </w:r>
    </w:p>
    <w:p w14:paraId="79813604" w14:textId="77777777" w:rsidR="006712DB" w:rsidRPr="007D4935" w:rsidRDefault="006712DB" w:rsidP="000E5B5F">
      <w:pPr>
        <w:suppressAutoHyphens/>
        <w:spacing w:line="360" w:lineRule="auto"/>
        <w:ind w:firstLine="709"/>
        <w:jc w:val="center"/>
        <w:rPr>
          <w:sz w:val="24"/>
          <w:szCs w:val="24"/>
        </w:rPr>
      </w:pPr>
      <w:r w:rsidRPr="007D4935">
        <w:rPr>
          <w:sz w:val="24"/>
          <w:szCs w:val="24"/>
        </w:rPr>
        <w:t>Институт компьютерных технологий и информационной безопасности</w:t>
      </w:r>
    </w:p>
    <w:p w14:paraId="6D023C39" w14:textId="77777777" w:rsidR="00FA5CBF" w:rsidRPr="007D4935" w:rsidRDefault="00FA5CBF" w:rsidP="000E5B5F">
      <w:pPr>
        <w:suppressAutoHyphens/>
        <w:spacing w:line="360" w:lineRule="auto"/>
        <w:ind w:firstLine="709"/>
        <w:jc w:val="center"/>
        <w:rPr>
          <w:sz w:val="24"/>
          <w:szCs w:val="24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7"/>
        <w:gridCol w:w="4821"/>
      </w:tblGrid>
      <w:tr w:rsidR="00FA5CBF" w:rsidRPr="007D4935" w14:paraId="0147B84F" w14:textId="77777777" w:rsidTr="002C1246">
        <w:tc>
          <w:tcPr>
            <w:tcW w:w="4927" w:type="dxa"/>
          </w:tcPr>
          <w:p w14:paraId="09CD51D1" w14:textId="77777777" w:rsidR="00FA5CBF" w:rsidRPr="007D4935" w:rsidRDefault="00FA5CBF" w:rsidP="000E5B5F">
            <w:pPr>
              <w:suppressAutoHyphens/>
              <w:spacing w:line="360" w:lineRule="auto"/>
              <w:ind w:firstLine="709"/>
              <w:jc w:val="center"/>
              <w:rPr>
                <w:sz w:val="24"/>
              </w:rPr>
            </w:pPr>
            <w:r w:rsidRPr="007D4935">
              <w:rPr>
                <w:sz w:val="24"/>
              </w:rPr>
              <w:t>Руководитель:</w:t>
            </w:r>
          </w:p>
          <w:p w14:paraId="24C88330" w14:textId="77777777" w:rsidR="00FA5CBF" w:rsidRPr="007D4935" w:rsidRDefault="00FA5CBF" w:rsidP="000E5B5F">
            <w:pPr>
              <w:suppressAutoHyphens/>
              <w:spacing w:line="360" w:lineRule="auto"/>
              <w:ind w:firstLine="709"/>
              <w:jc w:val="center"/>
              <w:rPr>
                <w:sz w:val="8"/>
              </w:rPr>
            </w:pPr>
          </w:p>
          <w:p w14:paraId="3B5D8E1F" w14:textId="431A6600" w:rsidR="00FA5CBF" w:rsidRPr="007D4935" w:rsidRDefault="00FA5CBF" w:rsidP="000E5B5F">
            <w:pPr>
              <w:suppressAutoHyphens/>
              <w:spacing w:line="360" w:lineRule="auto"/>
              <w:ind w:firstLine="709"/>
              <w:jc w:val="center"/>
              <w:rPr>
                <w:sz w:val="24"/>
              </w:rPr>
            </w:pPr>
            <w:r w:rsidRPr="007D4935">
              <w:rPr>
                <w:sz w:val="24"/>
                <w:highlight w:val="yellow"/>
              </w:rPr>
              <w:t xml:space="preserve">Доцент кафедры </w:t>
            </w:r>
            <w:proofErr w:type="spellStart"/>
            <w:r w:rsidR="003343D6" w:rsidRPr="007D4935">
              <w:rPr>
                <w:sz w:val="24"/>
                <w:highlight w:val="yellow"/>
              </w:rPr>
              <w:t>СиПУ</w:t>
            </w:r>
            <w:proofErr w:type="spellEnd"/>
            <w:r w:rsidRPr="007D4935">
              <w:rPr>
                <w:sz w:val="24"/>
                <w:highlight w:val="yellow"/>
              </w:rPr>
              <w:br/>
            </w:r>
            <w:r w:rsidR="00E4549A" w:rsidRPr="007D4935">
              <w:rPr>
                <w:sz w:val="24"/>
                <w:highlight w:val="yellow"/>
              </w:rPr>
              <w:t>д</w:t>
            </w:r>
            <w:r w:rsidRPr="007D4935">
              <w:rPr>
                <w:sz w:val="24"/>
                <w:highlight w:val="yellow"/>
              </w:rPr>
              <w:t xml:space="preserve">.т.н., </w:t>
            </w:r>
            <w:proofErr w:type="spellStart"/>
            <w:r w:rsidR="003343D6" w:rsidRPr="007D4935">
              <w:rPr>
                <w:sz w:val="24"/>
              </w:rPr>
              <w:t>Мушенко</w:t>
            </w:r>
            <w:proofErr w:type="spellEnd"/>
            <w:r w:rsidR="003343D6" w:rsidRPr="007D4935">
              <w:rPr>
                <w:sz w:val="24"/>
              </w:rPr>
              <w:t xml:space="preserve"> А.С.</w:t>
            </w:r>
          </w:p>
          <w:p w14:paraId="0F221242" w14:textId="77777777" w:rsidR="00FA5CBF" w:rsidRPr="007D4935" w:rsidRDefault="00FA5CBF" w:rsidP="000E5B5F">
            <w:pPr>
              <w:tabs>
                <w:tab w:val="left" w:pos="8505"/>
              </w:tabs>
              <w:suppressAutoHyphens/>
              <w:spacing w:line="360" w:lineRule="auto"/>
              <w:ind w:firstLine="709"/>
              <w:jc w:val="center"/>
              <w:rPr>
                <w:sz w:val="24"/>
              </w:rPr>
            </w:pPr>
            <w:r w:rsidRPr="007D4935">
              <w:rPr>
                <w:sz w:val="24"/>
              </w:rPr>
              <w:t>____________</w:t>
            </w:r>
          </w:p>
          <w:p w14:paraId="29231D09" w14:textId="77777777" w:rsidR="00FA5CBF" w:rsidRPr="007D4935" w:rsidRDefault="00FA5CBF" w:rsidP="000E5B5F">
            <w:pPr>
              <w:tabs>
                <w:tab w:val="left" w:pos="8505"/>
              </w:tabs>
              <w:suppressAutoHyphens/>
              <w:spacing w:line="360" w:lineRule="auto"/>
              <w:ind w:firstLine="709"/>
              <w:jc w:val="center"/>
              <w:rPr>
                <w:i/>
                <w:sz w:val="20"/>
              </w:rPr>
            </w:pPr>
            <w:r w:rsidRPr="007D4935">
              <w:rPr>
                <w:i/>
                <w:sz w:val="20"/>
              </w:rPr>
              <w:t>(подпись)</w:t>
            </w:r>
          </w:p>
          <w:p w14:paraId="431D9871" w14:textId="77777777" w:rsidR="00FA5CBF" w:rsidRPr="007D4935" w:rsidRDefault="00FA5CBF" w:rsidP="000E5B5F">
            <w:pPr>
              <w:suppressAutoHyphens/>
              <w:spacing w:line="360" w:lineRule="auto"/>
              <w:ind w:firstLine="709"/>
              <w:jc w:val="center"/>
              <w:rPr>
                <w:sz w:val="24"/>
                <w:szCs w:val="24"/>
              </w:rPr>
            </w:pPr>
            <w:r w:rsidRPr="007D4935">
              <w:rPr>
                <w:sz w:val="24"/>
              </w:rPr>
              <w:t>«__</w:t>
            </w:r>
            <w:proofErr w:type="gramStart"/>
            <w:r w:rsidRPr="007D4935">
              <w:rPr>
                <w:sz w:val="24"/>
              </w:rPr>
              <w:t xml:space="preserve">_»   </w:t>
            </w:r>
            <w:proofErr w:type="gramEnd"/>
            <w:r w:rsidRPr="007D4935">
              <w:rPr>
                <w:sz w:val="24"/>
              </w:rPr>
              <w:t>____________  20</w:t>
            </w:r>
            <w:r w:rsidR="00A34788" w:rsidRPr="007D4935">
              <w:rPr>
                <w:sz w:val="24"/>
              </w:rPr>
              <w:t>_</w:t>
            </w:r>
            <w:r w:rsidRPr="007D4935">
              <w:rPr>
                <w:sz w:val="24"/>
              </w:rPr>
              <w:t>_ г.</w:t>
            </w:r>
          </w:p>
        </w:tc>
        <w:tc>
          <w:tcPr>
            <w:tcW w:w="4927" w:type="dxa"/>
          </w:tcPr>
          <w:p w14:paraId="616E0D67" w14:textId="77777777" w:rsidR="00FA5CBF" w:rsidRPr="007D4935" w:rsidRDefault="00FA5CBF" w:rsidP="000E5B5F">
            <w:pPr>
              <w:suppressAutoHyphens/>
              <w:spacing w:line="360" w:lineRule="auto"/>
              <w:ind w:firstLine="709"/>
              <w:jc w:val="center"/>
              <w:rPr>
                <w:sz w:val="24"/>
              </w:rPr>
            </w:pPr>
            <w:r w:rsidRPr="007D4935">
              <w:rPr>
                <w:sz w:val="24"/>
              </w:rPr>
              <w:t>К защите допустить:</w:t>
            </w:r>
          </w:p>
          <w:p w14:paraId="560506E7" w14:textId="77777777" w:rsidR="00FA5CBF" w:rsidRPr="007D4935" w:rsidRDefault="00FA5CBF" w:rsidP="000E5B5F">
            <w:pPr>
              <w:suppressAutoHyphens/>
              <w:spacing w:line="360" w:lineRule="auto"/>
              <w:ind w:firstLine="709"/>
              <w:rPr>
                <w:sz w:val="8"/>
              </w:rPr>
            </w:pPr>
          </w:p>
          <w:p w14:paraId="19E6A7A2" w14:textId="77777777" w:rsidR="00FA5CBF" w:rsidRPr="007D4935" w:rsidRDefault="00FA5CBF" w:rsidP="000E5B5F">
            <w:pPr>
              <w:suppressAutoHyphens/>
              <w:spacing w:line="360" w:lineRule="auto"/>
              <w:ind w:firstLine="709"/>
              <w:jc w:val="center"/>
              <w:rPr>
                <w:sz w:val="24"/>
              </w:rPr>
            </w:pPr>
            <w:r w:rsidRPr="007D4935">
              <w:rPr>
                <w:sz w:val="24"/>
              </w:rPr>
              <w:t xml:space="preserve">Доцент кафедры ИБТКС </w:t>
            </w:r>
            <w:r w:rsidRPr="007D4935">
              <w:rPr>
                <w:sz w:val="24"/>
              </w:rPr>
              <w:br/>
              <w:t xml:space="preserve">к.т.н., А.П. </w:t>
            </w:r>
            <w:proofErr w:type="spellStart"/>
            <w:r w:rsidRPr="007D4935">
              <w:rPr>
                <w:sz w:val="24"/>
              </w:rPr>
              <w:t>Плёнкин</w:t>
            </w:r>
            <w:proofErr w:type="spellEnd"/>
          </w:p>
          <w:p w14:paraId="40B9B1EA" w14:textId="77777777" w:rsidR="00FA5CBF" w:rsidRPr="007D4935" w:rsidRDefault="00FA5CBF" w:rsidP="000E5B5F">
            <w:pPr>
              <w:tabs>
                <w:tab w:val="left" w:pos="8505"/>
              </w:tabs>
              <w:suppressAutoHyphens/>
              <w:spacing w:line="360" w:lineRule="auto"/>
              <w:ind w:firstLine="709"/>
              <w:jc w:val="center"/>
              <w:rPr>
                <w:sz w:val="24"/>
              </w:rPr>
            </w:pPr>
            <w:r w:rsidRPr="007D4935">
              <w:rPr>
                <w:sz w:val="24"/>
              </w:rPr>
              <w:t>_____________</w:t>
            </w:r>
          </w:p>
          <w:p w14:paraId="2EEB4376" w14:textId="77777777" w:rsidR="00FA5CBF" w:rsidRPr="007D4935" w:rsidRDefault="00FA5CBF" w:rsidP="000E5B5F">
            <w:pPr>
              <w:tabs>
                <w:tab w:val="left" w:pos="8505"/>
              </w:tabs>
              <w:suppressAutoHyphens/>
              <w:spacing w:line="360" w:lineRule="auto"/>
              <w:ind w:firstLine="709"/>
              <w:jc w:val="center"/>
              <w:rPr>
                <w:i/>
                <w:sz w:val="20"/>
              </w:rPr>
            </w:pPr>
            <w:r w:rsidRPr="007D4935">
              <w:rPr>
                <w:i/>
                <w:sz w:val="20"/>
              </w:rPr>
              <w:t>(подпись)</w:t>
            </w:r>
          </w:p>
          <w:p w14:paraId="1287DD76" w14:textId="77777777" w:rsidR="00FA5CBF" w:rsidRPr="007D4935" w:rsidRDefault="00FA5CBF" w:rsidP="000E5B5F">
            <w:pPr>
              <w:suppressAutoHyphens/>
              <w:spacing w:line="360" w:lineRule="auto"/>
              <w:ind w:firstLine="709"/>
              <w:jc w:val="center"/>
              <w:rPr>
                <w:sz w:val="24"/>
                <w:szCs w:val="24"/>
              </w:rPr>
            </w:pPr>
            <w:r w:rsidRPr="007D4935">
              <w:rPr>
                <w:sz w:val="24"/>
              </w:rPr>
              <w:t>«__</w:t>
            </w:r>
            <w:proofErr w:type="gramStart"/>
            <w:r w:rsidRPr="007D4935">
              <w:rPr>
                <w:sz w:val="24"/>
              </w:rPr>
              <w:t xml:space="preserve">_»   </w:t>
            </w:r>
            <w:proofErr w:type="gramEnd"/>
            <w:r w:rsidRPr="007D4935">
              <w:rPr>
                <w:sz w:val="24"/>
              </w:rPr>
              <w:t>____________  20</w:t>
            </w:r>
            <w:r w:rsidR="00A34788" w:rsidRPr="007D4935">
              <w:rPr>
                <w:sz w:val="24"/>
              </w:rPr>
              <w:t>_</w:t>
            </w:r>
            <w:r w:rsidRPr="007D4935">
              <w:rPr>
                <w:sz w:val="24"/>
              </w:rPr>
              <w:t>_ г.</w:t>
            </w:r>
          </w:p>
        </w:tc>
      </w:tr>
    </w:tbl>
    <w:p w14:paraId="54D79C0D" w14:textId="77777777" w:rsidR="006712DB" w:rsidRPr="007D4935" w:rsidRDefault="006712DB" w:rsidP="000E5B5F">
      <w:pPr>
        <w:suppressAutoHyphens/>
        <w:spacing w:line="360" w:lineRule="auto"/>
        <w:ind w:firstLine="0"/>
        <w:rPr>
          <w:sz w:val="12"/>
        </w:rPr>
      </w:pPr>
    </w:p>
    <w:p w14:paraId="6E8A92DC" w14:textId="77777777" w:rsidR="006712DB" w:rsidRPr="007D4935" w:rsidRDefault="006712DB" w:rsidP="000E5B5F">
      <w:pPr>
        <w:suppressAutoHyphens/>
        <w:spacing w:line="360" w:lineRule="auto"/>
        <w:ind w:firstLine="709"/>
        <w:jc w:val="center"/>
      </w:pPr>
      <w:r w:rsidRPr="007D4935">
        <w:t>ПОЯСНИТЕЛЬНАЯ ЗАПИСКА</w:t>
      </w:r>
    </w:p>
    <w:p w14:paraId="5530F097" w14:textId="22D11CF7" w:rsidR="00C44A26" w:rsidRPr="007D4935" w:rsidRDefault="000A63D2" w:rsidP="000E5B5F">
      <w:pPr>
        <w:suppressAutoHyphens/>
        <w:spacing w:line="360" w:lineRule="auto"/>
        <w:ind w:firstLine="709"/>
        <w:jc w:val="center"/>
        <w:rPr>
          <w:b/>
          <w:sz w:val="36"/>
          <w:szCs w:val="40"/>
        </w:rPr>
      </w:pPr>
      <w:r w:rsidRPr="007D4935">
        <w:rPr>
          <w:b/>
          <w:sz w:val="36"/>
          <w:szCs w:val="40"/>
        </w:rPr>
        <w:t xml:space="preserve">К </w:t>
      </w:r>
      <w:r w:rsidR="003476C9" w:rsidRPr="007D4935">
        <w:rPr>
          <w:b/>
          <w:sz w:val="36"/>
          <w:szCs w:val="40"/>
        </w:rPr>
        <w:t>МЕЖДИСЦИПЛИНАРНОМУ</w:t>
      </w:r>
      <w:r w:rsidRPr="007D4935">
        <w:rPr>
          <w:b/>
          <w:sz w:val="36"/>
          <w:szCs w:val="40"/>
        </w:rPr>
        <w:t xml:space="preserve"> ПРОЕКТУ</w:t>
      </w:r>
    </w:p>
    <w:p w14:paraId="518AB5A2" w14:textId="5A3EF303" w:rsidR="00C44A26" w:rsidRPr="007D4935" w:rsidRDefault="00C44A26" w:rsidP="000E5B5F">
      <w:pPr>
        <w:suppressAutoHyphens/>
        <w:spacing w:line="360" w:lineRule="auto"/>
        <w:ind w:firstLine="709"/>
        <w:jc w:val="center"/>
      </w:pPr>
      <w:r w:rsidRPr="007D4935">
        <w:t>ПО ДИСЦИПЛИНЕ «</w:t>
      </w:r>
      <w:r w:rsidR="003476C9" w:rsidRPr="007D4935">
        <w:t xml:space="preserve">Междисциплинарный проект </w:t>
      </w:r>
      <w:r w:rsidR="00652026" w:rsidRPr="007D4935">
        <w:t>1</w:t>
      </w:r>
      <w:r w:rsidRPr="007D4935">
        <w:t>»</w:t>
      </w:r>
    </w:p>
    <w:p w14:paraId="74B060AA" w14:textId="77777777" w:rsidR="006712DB" w:rsidRPr="007D4935" w:rsidRDefault="006712DB" w:rsidP="000E5B5F">
      <w:pPr>
        <w:suppressAutoHyphens/>
        <w:spacing w:line="360" w:lineRule="auto"/>
        <w:ind w:firstLine="709"/>
        <w:jc w:val="center"/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7"/>
        <w:gridCol w:w="1307"/>
        <w:gridCol w:w="6144"/>
      </w:tblGrid>
      <w:tr w:rsidR="00BF27B2" w:rsidRPr="007D4935" w14:paraId="3164DC23" w14:textId="77777777" w:rsidTr="000E5B5F">
        <w:tc>
          <w:tcPr>
            <w:tcW w:w="2187" w:type="dxa"/>
          </w:tcPr>
          <w:p w14:paraId="2D795EAF" w14:textId="77777777" w:rsidR="00BF27B2" w:rsidRPr="007D4935" w:rsidRDefault="00BF27B2" w:rsidP="000E5B5F">
            <w:pPr>
              <w:suppressAutoHyphens/>
              <w:spacing w:line="360" w:lineRule="auto"/>
              <w:ind w:firstLine="709"/>
              <w:jc w:val="left"/>
              <w:rPr>
                <w:sz w:val="24"/>
                <w:szCs w:val="24"/>
              </w:rPr>
            </w:pPr>
            <w:r w:rsidRPr="007D4935">
              <w:rPr>
                <w:sz w:val="24"/>
                <w:szCs w:val="24"/>
              </w:rPr>
              <w:t>на тему:</w:t>
            </w:r>
          </w:p>
        </w:tc>
        <w:tc>
          <w:tcPr>
            <w:tcW w:w="7451" w:type="dxa"/>
            <w:gridSpan w:val="2"/>
          </w:tcPr>
          <w:p w14:paraId="60845A8D" w14:textId="77777777" w:rsidR="003343D6" w:rsidRPr="007D4935" w:rsidRDefault="003343D6" w:rsidP="000E5B5F">
            <w:pPr>
              <w:suppressAutoHyphens/>
              <w:spacing w:line="360" w:lineRule="auto"/>
              <w:ind w:firstLine="709"/>
              <w:rPr>
                <w:sz w:val="24"/>
                <w:szCs w:val="24"/>
              </w:rPr>
            </w:pPr>
            <w:proofErr w:type="spellStart"/>
            <w:r w:rsidRPr="007D4935">
              <w:rPr>
                <w:sz w:val="24"/>
                <w:szCs w:val="24"/>
              </w:rPr>
              <w:t>Dashboard</w:t>
            </w:r>
            <w:proofErr w:type="spellEnd"/>
            <w:r w:rsidRPr="007D4935">
              <w:rPr>
                <w:sz w:val="24"/>
                <w:szCs w:val="24"/>
              </w:rPr>
              <w:t xml:space="preserve"> управления и мониторинга</w:t>
            </w:r>
          </w:p>
          <w:p w14:paraId="24321BE5" w14:textId="5092B920" w:rsidR="00BF27B2" w:rsidRPr="007D4935" w:rsidRDefault="003343D6" w:rsidP="000E5B5F">
            <w:pPr>
              <w:suppressAutoHyphens/>
              <w:spacing w:line="360" w:lineRule="auto"/>
              <w:ind w:firstLine="709"/>
              <w:rPr>
                <w:sz w:val="24"/>
                <w:szCs w:val="24"/>
              </w:rPr>
            </w:pPr>
            <w:r w:rsidRPr="007D4935">
              <w:rPr>
                <w:sz w:val="24"/>
                <w:szCs w:val="24"/>
              </w:rPr>
              <w:t>систем стабилизации</w:t>
            </w:r>
          </w:p>
        </w:tc>
      </w:tr>
      <w:tr w:rsidR="00BF27B2" w:rsidRPr="007D4935" w14:paraId="01235CDB" w14:textId="77777777" w:rsidTr="000E5B5F">
        <w:tc>
          <w:tcPr>
            <w:tcW w:w="2187" w:type="dxa"/>
          </w:tcPr>
          <w:p w14:paraId="055DEA2F" w14:textId="77777777" w:rsidR="00BF27B2" w:rsidRPr="007D4935" w:rsidRDefault="00BF27B2" w:rsidP="000E5B5F">
            <w:pPr>
              <w:suppressAutoHyphens/>
              <w:spacing w:line="360" w:lineRule="auto"/>
              <w:ind w:firstLine="709"/>
              <w:jc w:val="left"/>
              <w:rPr>
                <w:sz w:val="24"/>
                <w:szCs w:val="24"/>
              </w:rPr>
            </w:pPr>
          </w:p>
        </w:tc>
        <w:tc>
          <w:tcPr>
            <w:tcW w:w="7451" w:type="dxa"/>
            <w:gridSpan w:val="2"/>
          </w:tcPr>
          <w:p w14:paraId="7EEDBAC7" w14:textId="77777777" w:rsidR="00BF27B2" w:rsidRPr="007D4935" w:rsidRDefault="00BF27B2" w:rsidP="000E5B5F">
            <w:pPr>
              <w:suppressAutoHyphens/>
              <w:spacing w:line="360" w:lineRule="auto"/>
              <w:ind w:firstLine="709"/>
              <w:jc w:val="center"/>
              <w:rPr>
                <w:sz w:val="24"/>
                <w:szCs w:val="24"/>
              </w:rPr>
            </w:pPr>
          </w:p>
        </w:tc>
      </w:tr>
      <w:tr w:rsidR="00BF27B2" w:rsidRPr="007D4935" w14:paraId="68ECEAC0" w14:textId="77777777" w:rsidTr="000E5B5F">
        <w:tc>
          <w:tcPr>
            <w:tcW w:w="2187" w:type="dxa"/>
          </w:tcPr>
          <w:p w14:paraId="44ADFB13" w14:textId="77777777" w:rsidR="00BF27B2" w:rsidRPr="007D4935" w:rsidRDefault="00BF27B2" w:rsidP="000E5B5F">
            <w:pPr>
              <w:suppressAutoHyphens/>
              <w:spacing w:line="360" w:lineRule="auto"/>
              <w:ind w:firstLine="709"/>
              <w:jc w:val="left"/>
              <w:rPr>
                <w:sz w:val="24"/>
                <w:szCs w:val="24"/>
              </w:rPr>
            </w:pPr>
            <w:r w:rsidRPr="007D4935">
              <w:rPr>
                <w:sz w:val="24"/>
                <w:szCs w:val="24"/>
              </w:rPr>
              <w:t>Команда</w:t>
            </w:r>
            <w:r w:rsidR="00FA5CBF" w:rsidRPr="007D4935">
              <w:rPr>
                <w:sz w:val="24"/>
                <w:szCs w:val="24"/>
              </w:rPr>
              <w:t>:</w:t>
            </w:r>
          </w:p>
        </w:tc>
        <w:tc>
          <w:tcPr>
            <w:tcW w:w="7451" w:type="dxa"/>
            <w:gridSpan w:val="2"/>
            <w:vAlign w:val="bottom"/>
          </w:tcPr>
          <w:p w14:paraId="6185E69C" w14:textId="13FD9C9B" w:rsidR="00BF27B2" w:rsidRPr="007D4935" w:rsidRDefault="007D4935" w:rsidP="000E5B5F">
            <w:pPr>
              <w:suppressAutoHyphens/>
              <w:spacing w:line="360" w:lineRule="auto"/>
              <w:ind w:firstLine="709"/>
              <w:jc w:val="center"/>
              <w:rPr>
                <w:sz w:val="24"/>
                <w:szCs w:val="24"/>
              </w:rPr>
            </w:pPr>
            <w:proofErr w:type="spellStart"/>
            <w:r w:rsidRPr="007D4935">
              <w:rPr>
                <w:sz w:val="24"/>
                <w:szCs w:val="24"/>
                <w:lang w:val="en-US"/>
              </w:rPr>
              <w:t>N</w:t>
            </w:r>
            <w:r w:rsidRPr="007D4935">
              <w:rPr>
                <w:lang w:val="en-US"/>
              </w:rPr>
              <w:t>oName</w:t>
            </w:r>
            <w:proofErr w:type="spellEnd"/>
          </w:p>
        </w:tc>
      </w:tr>
      <w:tr w:rsidR="00BF27B2" w:rsidRPr="007D4935" w14:paraId="2AA7AAD3" w14:textId="77777777" w:rsidTr="000E5B5F">
        <w:tc>
          <w:tcPr>
            <w:tcW w:w="2187" w:type="dxa"/>
          </w:tcPr>
          <w:p w14:paraId="63F6C028" w14:textId="77777777" w:rsidR="00BF27B2" w:rsidRPr="007D4935" w:rsidRDefault="00BF27B2" w:rsidP="000E5B5F">
            <w:pPr>
              <w:suppressAutoHyphens/>
              <w:spacing w:line="360" w:lineRule="auto"/>
              <w:ind w:firstLine="709"/>
              <w:jc w:val="left"/>
            </w:pPr>
          </w:p>
        </w:tc>
        <w:tc>
          <w:tcPr>
            <w:tcW w:w="7451" w:type="dxa"/>
            <w:gridSpan w:val="2"/>
          </w:tcPr>
          <w:p w14:paraId="0C36BAC4" w14:textId="77777777" w:rsidR="00BF27B2" w:rsidRPr="007D4935" w:rsidRDefault="00BF27B2" w:rsidP="000E5B5F">
            <w:pPr>
              <w:suppressAutoHyphens/>
              <w:spacing w:line="360" w:lineRule="auto"/>
              <w:ind w:firstLine="709"/>
              <w:jc w:val="center"/>
            </w:pPr>
          </w:p>
        </w:tc>
      </w:tr>
      <w:tr w:rsidR="002C1246" w:rsidRPr="007D4935" w14:paraId="42BB9EE2" w14:textId="77777777" w:rsidTr="000E5B5F">
        <w:tc>
          <w:tcPr>
            <w:tcW w:w="2187" w:type="dxa"/>
          </w:tcPr>
          <w:p w14:paraId="7D512E46" w14:textId="77777777" w:rsidR="002C1246" w:rsidRPr="007D4935" w:rsidRDefault="002C1246" w:rsidP="000E5B5F">
            <w:pPr>
              <w:suppressAutoHyphens/>
              <w:spacing w:line="360" w:lineRule="auto"/>
              <w:ind w:firstLine="709"/>
              <w:jc w:val="left"/>
              <w:rPr>
                <w:sz w:val="24"/>
              </w:rPr>
            </w:pPr>
            <w:r w:rsidRPr="007D4935">
              <w:rPr>
                <w:sz w:val="24"/>
              </w:rPr>
              <w:t>Выполнили:</w:t>
            </w:r>
          </w:p>
        </w:tc>
        <w:tc>
          <w:tcPr>
            <w:tcW w:w="1307" w:type="dxa"/>
          </w:tcPr>
          <w:p w14:paraId="2E693A87" w14:textId="77777777" w:rsidR="002C1246" w:rsidRPr="007D4935" w:rsidRDefault="002C1246" w:rsidP="000E5B5F">
            <w:pPr>
              <w:suppressAutoHyphens/>
              <w:spacing w:line="360" w:lineRule="auto"/>
              <w:ind w:firstLine="709"/>
              <w:jc w:val="right"/>
            </w:pPr>
          </w:p>
        </w:tc>
        <w:tc>
          <w:tcPr>
            <w:tcW w:w="6144" w:type="dxa"/>
            <w:tcBorders>
              <w:bottom w:val="single" w:sz="4" w:space="0" w:color="auto"/>
            </w:tcBorders>
          </w:tcPr>
          <w:p w14:paraId="15F713B4" w14:textId="6AEB1D11" w:rsidR="002C1246" w:rsidRPr="007D4935" w:rsidRDefault="001236F4" w:rsidP="000E5B5F">
            <w:pPr>
              <w:suppressAutoHyphens/>
              <w:spacing w:line="360" w:lineRule="auto"/>
              <w:ind w:firstLine="709"/>
              <w:jc w:val="right"/>
            </w:pPr>
            <w:proofErr w:type="spellStart"/>
            <w:r w:rsidRPr="007D4935">
              <w:rPr>
                <w:sz w:val="24"/>
                <w:szCs w:val="24"/>
              </w:rPr>
              <w:t>Чужиков</w:t>
            </w:r>
            <w:proofErr w:type="spellEnd"/>
            <w:r w:rsidRPr="007D4935">
              <w:rPr>
                <w:sz w:val="24"/>
                <w:szCs w:val="24"/>
              </w:rPr>
              <w:t xml:space="preserve"> Даниил Андреевич КТбо1-10</w:t>
            </w:r>
          </w:p>
        </w:tc>
      </w:tr>
      <w:tr w:rsidR="002C1246" w:rsidRPr="007D4935" w14:paraId="1D12042F" w14:textId="77777777" w:rsidTr="000E5B5F">
        <w:tc>
          <w:tcPr>
            <w:tcW w:w="2187" w:type="dxa"/>
          </w:tcPr>
          <w:p w14:paraId="32CB0A4F" w14:textId="77777777" w:rsidR="002C1246" w:rsidRPr="007D4935" w:rsidRDefault="002C1246" w:rsidP="000E5B5F">
            <w:pPr>
              <w:suppressAutoHyphens/>
              <w:spacing w:line="360" w:lineRule="auto"/>
              <w:ind w:firstLine="709"/>
              <w:jc w:val="left"/>
            </w:pPr>
          </w:p>
        </w:tc>
        <w:tc>
          <w:tcPr>
            <w:tcW w:w="1307" w:type="dxa"/>
          </w:tcPr>
          <w:p w14:paraId="32575A1B" w14:textId="77777777" w:rsidR="002C1246" w:rsidRPr="007D4935" w:rsidRDefault="002C1246" w:rsidP="000E5B5F">
            <w:pPr>
              <w:suppressAutoHyphens/>
              <w:spacing w:line="360" w:lineRule="auto"/>
              <w:ind w:firstLine="709"/>
              <w:jc w:val="right"/>
              <w:rPr>
                <w:sz w:val="16"/>
              </w:rPr>
            </w:pPr>
          </w:p>
        </w:tc>
        <w:tc>
          <w:tcPr>
            <w:tcW w:w="6144" w:type="dxa"/>
          </w:tcPr>
          <w:p w14:paraId="5C289CBE" w14:textId="77777777" w:rsidR="002C1246" w:rsidRPr="007D4935" w:rsidRDefault="002C1246" w:rsidP="000E5B5F">
            <w:pPr>
              <w:suppressAutoHyphens/>
              <w:spacing w:line="360" w:lineRule="auto"/>
              <w:ind w:firstLine="709"/>
              <w:jc w:val="right"/>
              <w:rPr>
                <w:sz w:val="16"/>
              </w:rPr>
            </w:pPr>
            <w:r w:rsidRPr="007D4935">
              <w:rPr>
                <w:i/>
                <w:sz w:val="16"/>
              </w:rPr>
              <w:t>(подпись, фамилия, имя, отчество, группа)</w:t>
            </w:r>
          </w:p>
        </w:tc>
      </w:tr>
      <w:tr w:rsidR="002C1246" w:rsidRPr="007D4935" w14:paraId="724C0765" w14:textId="77777777" w:rsidTr="000E5B5F">
        <w:tc>
          <w:tcPr>
            <w:tcW w:w="2187" w:type="dxa"/>
          </w:tcPr>
          <w:p w14:paraId="57374CC6" w14:textId="77777777" w:rsidR="002C1246" w:rsidRPr="007D4935" w:rsidRDefault="002C1246" w:rsidP="000E5B5F">
            <w:pPr>
              <w:suppressAutoHyphens/>
              <w:spacing w:line="360" w:lineRule="auto"/>
              <w:ind w:firstLine="709"/>
              <w:jc w:val="left"/>
            </w:pPr>
          </w:p>
        </w:tc>
        <w:tc>
          <w:tcPr>
            <w:tcW w:w="1307" w:type="dxa"/>
          </w:tcPr>
          <w:p w14:paraId="7F892FA0" w14:textId="77777777" w:rsidR="002C1246" w:rsidRPr="007D4935" w:rsidRDefault="002C1246" w:rsidP="000E5B5F">
            <w:pPr>
              <w:suppressAutoHyphens/>
              <w:spacing w:line="360" w:lineRule="auto"/>
              <w:ind w:firstLine="709"/>
              <w:jc w:val="right"/>
              <w:rPr>
                <w:sz w:val="24"/>
                <w:szCs w:val="24"/>
              </w:rPr>
            </w:pPr>
          </w:p>
        </w:tc>
        <w:tc>
          <w:tcPr>
            <w:tcW w:w="6144" w:type="dxa"/>
            <w:tcBorders>
              <w:bottom w:val="single" w:sz="4" w:space="0" w:color="auto"/>
            </w:tcBorders>
          </w:tcPr>
          <w:p w14:paraId="4CF51C50" w14:textId="7C80AC47" w:rsidR="002C1246" w:rsidRPr="007D4935" w:rsidRDefault="000E5B5F" w:rsidP="000E5B5F">
            <w:pPr>
              <w:suppressAutoHyphens/>
              <w:spacing w:line="360" w:lineRule="auto"/>
              <w:ind w:firstLine="709"/>
              <w:rPr>
                <w:sz w:val="24"/>
                <w:szCs w:val="24"/>
              </w:rPr>
            </w:pPr>
            <w:r w:rsidRPr="007D4935">
              <w:rPr>
                <w:sz w:val="24"/>
                <w:szCs w:val="24"/>
              </w:rPr>
              <w:t xml:space="preserve">              </w:t>
            </w:r>
            <w:proofErr w:type="spellStart"/>
            <w:r w:rsidR="003343D6" w:rsidRPr="007D4935">
              <w:rPr>
                <w:sz w:val="24"/>
                <w:szCs w:val="24"/>
              </w:rPr>
              <w:t>Бабарин</w:t>
            </w:r>
            <w:proofErr w:type="spellEnd"/>
            <w:r w:rsidR="003343D6" w:rsidRPr="007D4935">
              <w:rPr>
                <w:sz w:val="24"/>
                <w:szCs w:val="24"/>
              </w:rPr>
              <w:t xml:space="preserve"> Владислав Максимович</w:t>
            </w:r>
            <w:r w:rsidR="00054143" w:rsidRPr="007D4935">
              <w:rPr>
                <w:sz w:val="24"/>
                <w:szCs w:val="24"/>
              </w:rPr>
              <w:t xml:space="preserve"> КТбо1-10</w:t>
            </w:r>
          </w:p>
        </w:tc>
      </w:tr>
      <w:tr w:rsidR="002C1246" w:rsidRPr="007D4935" w14:paraId="0BA0186E" w14:textId="77777777" w:rsidTr="000E5B5F">
        <w:tc>
          <w:tcPr>
            <w:tcW w:w="2187" w:type="dxa"/>
          </w:tcPr>
          <w:p w14:paraId="69C4A1D4" w14:textId="77777777" w:rsidR="002C1246" w:rsidRPr="007D4935" w:rsidRDefault="002C1246" w:rsidP="000E5B5F">
            <w:pPr>
              <w:suppressAutoHyphens/>
              <w:spacing w:line="360" w:lineRule="auto"/>
              <w:ind w:firstLine="709"/>
              <w:jc w:val="left"/>
            </w:pPr>
          </w:p>
        </w:tc>
        <w:tc>
          <w:tcPr>
            <w:tcW w:w="1307" w:type="dxa"/>
          </w:tcPr>
          <w:p w14:paraId="378130B0" w14:textId="77777777" w:rsidR="002C1246" w:rsidRPr="007D4935" w:rsidRDefault="002C1246" w:rsidP="000E5B5F">
            <w:pPr>
              <w:suppressAutoHyphens/>
              <w:spacing w:line="360" w:lineRule="auto"/>
              <w:ind w:firstLine="709"/>
              <w:jc w:val="right"/>
              <w:rPr>
                <w:i/>
                <w:sz w:val="16"/>
              </w:rPr>
            </w:pPr>
          </w:p>
        </w:tc>
        <w:tc>
          <w:tcPr>
            <w:tcW w:w="6144" w:type="dxa"/>
            <w:tcBorders>
              <w:top w:val="single" w:sz="4" w:space="0" w:color="auto"/>
            </w:tcBorders>
          </w:tcPr>
          <w:p w14:paraId="72358E46" w14:textId="77777777" w:rsidR="002C1246" w:rsidRPr="007D4935" w:rsidRDefault="002C1246" w:rsidP="000E5B5F">
            <w:pPr>
              <w:suppressAutoHyphens/>
              <w:spacing w:line="360" w:lineRule="auto"/>
              <w:ind w:firstLine="709"/>
              <w:jc w:val="right"/>
              <w:rPr>
                <w:i/>
                <w:sz w:val="16"/>
              </w:rPr>
            </w:pPr>
            <w:r w:rsidRPr="007D4935">
              <w:rPr>
                <w:i/>
                <w:sz w:val="16"/>
              </w:rPr>
              <w:t>(подпись, фамилия, имя, отчество, группа)</w:t>
            </w:r>
          </w:p>
        </w:tc>
      </w:tr>
      <w:tr w:rsidR="002C1246" w:rsidRPr="007D4935" w14:paraId="26ACABC7" w14:textId="77777777" w:rsidTr="000E5B5F">
        <w:tc>
          <w:tcPr>
            <w:tcW w:w="2187" w:type="dxa"/>
          </w:tcPr>
          <w:p w14:paraId="17D5F753" w14:textId="77777777" w:rsidR="002C1246" w:rsidRPr="007D4935" w:rsidRDefault="002C1246" w:rsidP="000E5B5F">
            <w:pPr>
              <w:suppressAutoHyphens/>
              <w:spacing w:line="360" w:lineRule="auto"/>
              <w:ind w:firstLine="709"/>
              <w:jc w:val="left"/>
            </w:pPr>
          </w:p>
        </w:tc>
        <w:tc>
          <w:tcPr>
            <w:tcW w:w="1307" w:type="dxa"/>
          </w:tcPr>
          <w:p w14:paraId="067DE9F2" w14:textId="77777777" w:rsidR="002C1246" w:rsidRPr="007D4935" w:rsidRDefault="002C1246" w:rsidP="000E5B5F">
            <w:pPr>
              <w:suppressAutoHyphens/>
              <w:spacing w:line="360" w:lineRule="auto"/>
              <w:ind w:firstLine="709"/>
              <w:jc w:val="right"/>
              <w:rPr>
                <w:sz w:val="24"/>
                <w:szCs w:val="24"/>
              </w:rPr>
            </w:pPr>
          </w:p>
        </w:tc>
        <w:tc>
          <w:tcPr>
            <w:tcW w:w="6144" w:type="dxa"/>
            <w:tcBorders>
              <w:bottom w:val="single" w:sz="4" w:space="0" w:color="auto"/>
            </w:tcBorders>
          </w:tcPr>
          <w:p w14:paraId="2784A4A2" w14:textId="017D60A8" w:rsidR="002C1246" w:rsidRPr="007D4935" w:rsidRDefault="00A515DB" w:rsidP="000E5B5F">
            <w:pPr>
              <w:suppressAutoHyphens/>
              <w:spacing w:line="360" w:lineRule="auto"/>
              <w:ind w:firstLine="709"/>
              <w:jc w:val="right"/>
              <w:rPr>
                <w:sz w:val="24"/>
                <w:szCs w:val="24"/>
              </w:rPr>
            </w:pPr>
            <w:r w:rsidRPr="007D4935">
              <w:rPr>
                <w:sz w:val="24"/>
                <w:szCs w:val="24"/>
              </w:rPr>
              <w:t>Колосов Иван Денисович КТбо1-12</w:t>
            </w:r>
          </w:p>
        </w:tc>
      </w:tr>
      <w:tr w:rsidR="002C1246" w:rsidRPr="007D4935" w14:paraId="21E2ED4B" w14:textId="77777777" w:rsidTr="000E5B5F">
        <w:tc>
          <w:tcPr>
            <w:tcW w:w="2187" w:type="dxa"/>
          </w:tcPr>
          <w:p w14:paraId="4946AB5D" w14:textId="77777777" w:rsidR="002C1246" w:rsidRPr="007D4935" w:rsidRDefault="002C1246" w:rsidP="000E5B5F">
            <w:pPr>
              <w:suppressAutoHyphens/>
              <w:spacing w:line="360" w:lineRule="auto"/>
              <w:ind w:firstLine="709"/>
              <w:jc w:val="left"/>
            </w:pPr>
          </w:p>
        </w:tc>
        <w:tc>
          <w:tcPr>
            <w:tcW w:w="1307" w:type="dxa"/>
          </w:tcPr>
          <w:p w14:paraId="3728DFDC" w14:textId="77777777" w:rsidR="002C1246" w:rsidRPr="007D4935" w:rsidRDefault="002C1246" w:rsidP="000E5B5F">
            <w:pPr>
              <w:suppressAutoHyphens/>
              <w:spacing w:line="360" w:lineRule="auto"/>
              <w:ind w:firstLine="709"/>
              <w:jc w:val="right"/>
              <w:rPr>
                <w:i/>
                <w:sz w:val="16"/>
              </w:rPr>
            </w:pPr>
          </w:p>
        </w:tc>
        <w:tc>
          <w:tcPr>
            <w:tcW w:w="6144" w:type="dxa"/>
            <w:tcBorders>
              <w:top w:val="single" w:sz="4" w:space="0" w:color="auto"/>
            </w:tcBorders>
          </w:tcPr>
          <w:p w14:paraId="3620C2EE" w14:textId="77777777" w:rsidR="002C1246" w:rsidRPr="007D4935" w:rsidRDefault="002C1246" w:rsidP="000E5B5F">
            <w:pPr>
              <w:suppressAutoHyphens/>
              <w:spacing w:line="360" w:lineRule="auto"/>
              <w:ind w:firstLine="709"/>
              <w:jc w:val="right"/>
              <w:rPr>
                <w:i/>
                <w:sz w:val="16"/>
              </w:rPr>
            </w:pPr>
            <w:r w:rsidRPr="007D4935">
              <w:rPr>
                <w:i/>
                <w:sz w:val="16"/>
              </w:rPr>
              <w:t>(подпись, фамилия, имя, отчество, группа)</w:t>
            </w:r>
          </w:p>
        </w:tc>
      </w:tr>
      <w:tr w:rsidR="002C1246" w:rsidRPr="007D4935" w14:paraId="6677EDDF" w14:textId="77777777" w:rsidTr="000E5B5F">
        <w:tc>
          <w:tcPr>
            <w:tcW w:w="2187" w:type="dxa"/>
          </w:tcPr>
          <w:p w14:paraId="19B61F01" w14:textId="77777777" w:rsidR="002C1246" w:rsidRPr="007D4935" w:rsidRDefault="002C1246" w:rsidP="000E5B5F">
            <w:pPr>
              <w:suppressAutoHyphens/>
              <w:spacing w:line="360" w:lineRule="auto"/>
              <w:ind w:firstLine="709"/>
              <w:jc w:val="left"/>
            </w:pPr>
          </w:p>
        </w:tc>
        <w:tc>
          <w:tcPr>
            <w:tcW w:w="1307" w:type="dxa"/>
          </w:tcPr>
          <w:p w14:paraId="7AD02B26" w14:textId="77777777" w:rsidR="002C1246" w:rsidRPr="007D4935" w:rsidRDefault="002C1246" w:rsidP="000E5B5F">
            <w:pPr>
              <w:suppressAutoHyphens/>
              <w:spacing w:line="360" w:lineRule="auto"/>
              <w:ind w:firstLine="709"/>
              <w:jc w:val="right"/>
              <w:rPr>
                <w:i/>
                <w:sz w:val="16"/>
              </w:rPr>
            </w:pPr>
          </w:p>
        </w:tc>
        <w:tc>
          <w:tcPr>
            <w:tcW w:w="6144" w:type="dxa"/>
            <w:tcBorders>
              <w:bottom w:val="single" w:sz="4" w:space="0" w:color="auto"/>
            </w:tcBorders>
          </w:tcPr>
          <w:p w14:paraId="1F143D14" w14:textId="5DBAB83B" w:rsidR="002C1246" w:rsidRPr="007D4935" w:rsidRDefault="00A515DB" w:rsidP="000E5B5F">
            <w:pPr>
              <w:suppressAutoHyphens/>
              <w:spacing w:line="360" w:lineRule="auto"/>
              <w:ind w:firstLine="709"/>
              <w:jc w:val="right"/>
              <w:rPr>
                <w:iCs/>
                <w:sz w:val="24"/>
                <w:szCs w:val="24"/>
              </w:rPr>
            </w:pPr>
            <w:r w:rsidRPr="007D4935">
              <w:rPr>
                <w:iCs/>
                <w:sz w:val="24"/>
                <w:szCs w:val="24"/>
              </w:rPr>
              <w:t>Белоногов Роман Дмитриевич КТбо1-17</w:t>
            </w:r>
          </w:p>
        </w:tc>
      </w:tr>
      <w:tr w:rsidR="002C1246" w:rsidRPr="007D4935" w14:paraId="6C63BE1C" w14:textId="77777777" w:rsidTr="000E5B5F">
        <w:tc>
          <w:tcPr>
            <w:tcW w:w="2187" w:type="dxa"/>
          </w:tcPr>
          <w:p w14:paraId="21ED7A67" w14:textId="77777777" w:rsidR="002C1246" w:rsidRPr="007D4935" w:rsidRDefault="002C1246" w:rsidP="000E5B5F">
            <w:pPr>
              <w:suppressAutoHyphens/>
              <w:spacing w:line="360" w:lineRule="auto"/>
              <w:ind w:firstLine="709"/>
              <w:jc w:val="left"/>
            </w:pPr>
          </w:p>
        </w:tc>
        <w:tc>
          <w:tcPr>
            <w:tcW w:w="1307" w:type="dxa"/>
          </w:tcPr>
          <w:p w14:paraId="2E7D7498" w14:textId="77777777" w:rsidR="002C1246" w:rsidRPr="007D4935" w:rsidRDefault="002C1246" w:rsidP="000E5B5F">
            <w:pPr>
              <w:suppressAutoHyphens/>
              <w:spacing w:line="360" w:lineRule="auto"/>
              <w:ind w:firstLine="709"/>
              <w:jc w:val="right"/>
              <w:rPr>
                <w:sz w:val="16"/>
              </w:rPr>
            </w:pPr>
          </w:p>
        </w:tc>
        <w:tc>
          <w:tcPr>
            <w:tcW w:w="6144" w:type="dxa"/>
            <w:tcBorders>
              <w:top w:val="single" w:sz="4" w:space="0" w:color="auto"/>
            </w:tcBorders>
          </w:tcPr>
          <w:p w14:paraId="1DEEC762" w14:textId="77777777" w:rsidR="002C1246" w:rsidRPr="007D4935" w:rsidRDefault="002C1246" w:rsidP="000E5B5F">
            <w:pPr>
              <w:suppressAutoHyphens/>
              <w:spacing w:line="360" w:lineRule="auto"/>
              <w:ind w:firstLine="709"/>
              <w:jc w:val="right"/>
              <w:rPr>
                <w:sz w:val="16"/>
              </w:rPr>
            </w:pPr>
            <w:r w:rsidRPr="007D4935">
              <w:rPr>
                <w:i/>
                <w:sz w:val="16"/>
              </w:rPr>
              <w:t>(подпись, фамилия, имя, отчество, группа)</w:t>
            </w:r>
          </w:p>
        </w:tc>
      </w:tr>
    </w:tbl>
    <w:p w14:paraId="4F3DFDE4" w14:textId="77777777" w:rsidR="006712DB" w:rsidRPr="007D4935" w:rsidRDefault="00FA5CBF" w:rsidP="000E5B5F">
      <w:pPr>
        <w:suppressAutoHyphens/>
        <w:spacing w:line="360" w:lineRule="auto"/>
        <w:ind w:firstLine="709"/>
        <w:jc w:val="right"/>
      </w:pPr>
      <w:r w:rsidRPr="007D4935">
        <w:t xml:space="preserve"> </w:t>
      </w:r>
    </w:p>
    <w:p w14:paraId="1842001A" w14:textId="77777777" w:rsidR="00226142" w:rsidRPr="007D4935" w:rsidRDefault="00226142" w:rsidP="000E5B5F">
      <w:pPr>
        <w:suppressAutoHyphens/>
        <w:spacing w:line="360" w:lineRule="auto"/>
        <w:ind w:firstLine="709"/>
        <w:jc w:val="center"/>
        <w:rPr>
          <w:sz w:val="24"/>
        </w:rPr>
      </w:pPr>
    </w:p>
    <w:p w14:paraId="370AAAFB" w14:textId="6E23AC75" w:rsidR="002258C7" w:rsidRDefault="006712DB" w:rsidP="000E5B5F">
      <w:pPr>
        <w:suppressAutoHyphens/>
        <w:spacing w:line="360" w:lineRule="auto"/>
        <w:ind w:firstLine="709"/>
        <w:jc w:val="center"/>
        <w:rPr>
          <w:sz w:val="24"/>
        </w:rPr>
      </w:pPr>
      <w:r w:rsidRPr="007D4935">
        <w:rPr>
          <w:sz w:val="24"/>
        </w:rPr>
        <w:t xml:space="preserve">Таганрог </w:t>
      </w:r>
      <w:r w:rsidRPr="007D4935">
        <w:rPr>
          <w:sz w:val="24"/>
          <w:highlight w:val="yellow"/>
        </w:rPr>
        <w:t>20</w:t>
      </w:r>
      <w:r w:rsidR="00BF27B2" w:rsidRPr="007D4935">
        <w:rPr>
          <w:sz w:val="24"/>
          <w:highlight w:val="yellow"/>
        </w:rPr>
        <w:t>2</w:t>
      </w:r>
      <w:r w:rsidR="003343D6" w:rsidRPr="007D4935">
        <w:rPr>
          <w:sz w:val="24"/>
        </w:rPr>
        <w:t>6</w:t>
      </w:r>
      <w:r w:rsidRPr="007D4935">
        <w:rPr>
          <w:sz w:val="24"/>
        </w:rPr>
        <w:t xml:space="preserve"> г.</w:t>
      </w:r>
    </w:p>
    <w:p w14:paraId="204D4417" w14:textId="77777777" w:rsidR="00754602" w:rsidRDefault="00754602" w:rsidP="000E5B5F">
      <w:pPr>
        <w:suppressAutoHyphens/>
        <w:spacing w:line="360" w:lineRule="auto"/>
        <w:ind w:firstLine="709"/>
        <w:jc w:val="center"/>
        <w:rPr>
          <w:sz w:val="24"/>
        </w:rPr>
      </w:pPr>
    </w:p>
    <w:p w14:paraId="579E5E75" w14:textId="4F39EDB0" w:rsidR="00754602" w:rsidRPr="007D4935" w:rsidRDefault="00754602" w:rsidP="000E5B5F">
      <w:pPr>
        <w:suppressAutoHyphens/>
        <w:spacing w:line="360" w:lineRule="auto"/>
        <w:ind w:firstLine="709"/>
        <w:jc w:val="center"/>
        <w:rPr>
          <w:sz w:val="24"/>
        </w:rPr>
      </w:pPr>
      <w:r>
        <w:rPr>
          <w:sz w:val="24"/>
        </w:rPr>
        <w:t>1</w:t>
      </w:r>
    </w:p>
    <w:p w14:paraId="21F19F8E" w14:textId="77777777" w:rsidR="003343D6" w:rsidRPr="007D4935" w:rsidRDefault="003343D6" w:rsidP="000E5B5F">
      <w:pPr>
        <w:suppressAutoHyphens/>
        <w:spacing w:line="360" w:lineRule="auto"/>
        <w:ind w:firstLine="709"/>
        <w:jc w:val="center"/>
        <w:rPr>
          <w:sz w:val="24"/>
        </w:rPr>
      </w:pPr>
    </w:p>
    <w:p w14:paraId="038A8348" w14:textId="77777777" w:rsidR="000E5B5F" w:rsidRPr="007D4935" w:rsidRDefault="000E5B5F" w:rsidP="000E5B5F">
      <w:pPr>
        <w:spacing w:line="360" w:lineRule="auto"/>
        <w:ind w:firstLine="0"/>
        <w:jc w:val="left"/>
        <w:rPr>
          <w:b/>
          <w:bCs/>
        </w:rPr>
      </w:pPr>
    </w:p>
    <w:p w14:paraId="53A2A19A" w14:textId="741786AF" w:rsidR="003343D6" w:rsidRPr="00754602" w:rsidRDefault="000E5B5F" w:rsidP="007D4935">
      <w:pPr>
        <w:spacing w:line="360" w:lineRule="auto"/>
        <w:ind w:firstLine="0"/>
        <w:rPr>
          <w:b/>
          <w:bCs/>
          <w:sz w:val="24"/>
          <w:szCs w:val="24"/>
        </w:rPr>
      </w:pPr>
      <w:r w:rsidRPr="00754602">
        <w:rPr>
          <w:b/>
          <w:bCs/>
          <w:sz w:val="24"/>
          <w:szCs w:val="24"/>
        </w:rPr>
        <w:t>1</w:t>
      </w:r>
      <w:r w:rsidR="00754602">
        <w:rPr>
          <w:b/>
          <w:bCs/>
          <w:sz w:val="24"/>
          <w:szCs w:val="24"/>
        </w:rPr>
        <w:t xml:space="preserve"> </w:t>
      </w:r>
      <w:r w:rsidR="003343D6" w:rsidRPr="00754602">
        <w:rPr>
          <w:b/>
          <w:bCs/>
          <w:sz w:val="24"/>
          <w:szCs w:val="24"/>
        </w:rPr>
        <w:t>Анализ технического задания</w:t>
      </w:r>
    </w:p>
    <w:p w14:paraId="2F493AF2" w14:textId="2DEC0C5A" w:rsidR="003343D6" w:rsidRPr="00754602" w:rsidRDefault="003343D6" w:rsidP="007D4935">
      <w:pPr>
        <w:pStyle w:val="afe"/>
        <w:spacing w:line="360" w:lineRule="auto"/>
        <w:ind w:left="0" w:firstLine="0"/>
        <w:rPr>
          <w:sz w:val="24"/>
          <w:szCs w:val="24"/>
        </w:rPr>
      </w:pPr>
      <w:r w:rsidRPr="00754602">
        <w:rPr>
          <w:sz w:val="24"/>
          <w:szCs w:val="24"/>
        </w:rPr>
        <w:t>Команде предстоит разработать интерактивный веб-</w:t>
      </w:r>
      <w:proofErr w:type="spellStart"/>
      <w:r w:rsidRPr="00754602">
        <w:rPr>
          <w:sz w:val="24"/>
          <w:szCs w:val="24"/>
        </w:rPr>
        <w:t>дэшборд</w:t>
      </w:r>
      <w:proofErr w:type="spellEnd"/>
      <w:r w:rsidRPr="00754602">
        <w:rPr>
          <w:sz w:val="24"/>
          <w:szCs w:val="24"/>
        </w:rPr>
        <w:t xml:space="preserve"> для удаленного управления и мониторинга системой стабилизации. Необходимо реализовать визуализацию параметров системы в реальном времени через </w:t>
      </w:r>
      <w:proofErr w:type="spellStart"/>
      <w:r w:rsidRPr="00754602">
        <w:rPr>
          <w:sz w:val="24"/>
          <w:szCs w:val="24"/>
        </w:rPr>
        <w:t>кастомный</w:t>
      </w:r>
      <w:proofErr w:type="spellEnd"/>
      <w:r w:rsidRPr="00754602">
        <w:rPr>
          <w:sz w:val="24"/>
          <w:szCs w:val="24"/>
        </w:rPr>
        <w:t xml:space="preserve"> сетевой протокол.</w:t>
      </w:r>
    </w:p>
    <w:p w14:paraId="05591601" w14:textId="77777777" w:rsidR="003343D6" w:rsidRPr="00754602" w:rsidRDefault="003343D6" w:rsidP="007D4935">
      <w:pPr>
        <w:pStyle w:val="afe"/>
        <w:spacing w:line="360" w:lineRule="auto"/>
        <w:ind w:left="0" w:firstLine="709"/>
        <w:rPr>
          <w:sz w:val="24"/>
          <w:szCs w:val="24"/>
        </w:rPr>
      </w:pPr>
    </w:p>
    <w:p w14:paraId="5FED9859" w14:textId="2A372F72" w:rsidR="003343D6" w:rsidRPr="00754602" w:rsidRDefault="003343D6" w:rsidP="007D4935">
      <w:pPr>
        <w:spacing w:line="360" w:lineRule="auto"/>
        <w:ind w:firstLine="0"/>
        <w:rPr>
          <w:b/>
          <w:bCs/>
          <w:sz w:val="24"/>
          <w:szCs w:val="24"/>
        </w:rPr>
      </w:pPr>
      <w:r w:rsidRPr="00754602">
        <w:rPr>
          <w:b/>
          <w:bCs/>
          <w:sz w:val="24"/>
          <w:szCs w:val="24"/>
        </w:rPr>
        <w:t>2 Обзор аналогов</w:t>
      </w:r>
    </w:p>
    <w:p w14:paraId="27672DF5" w14:textId="7D0454D3" w:rsidR="003343D6" w:rsidRPr="00754602" w:rsidRDefault="003343D6" w:rsidP="00754602">
      <w:pPr>
        <w:spacing w:line="360" w:lineRule="auto"/>
        <w:ind w:firstLine="0"/>
        <w:jc w:val="left"/>
        <w:rPr>
          <w:sz w:val="24"/>
          <w:szCs w:val="24"/>
        </w:rPr>
      </w:pPr>
      <w:r w:rsidRPr="00754602">
        <w:rPr>
          <w:sz w:val="24"/>
          <w:szCs w:val="24"/>
        </w:rPr>
        <w:t>2.1 Перечень аналогов</w:t>
      </w:r>
      <w:r w:rsidRPr="00754602">
        <w:rPr>
          <w:sz w:val="24"/>
          <w:szCs w:val="24"/>
        </w:rPr>
        <w:br/>
      </w:r>
      <w:r w:rsidRPr="00754602">
        <w:rPr>
          <w:sz w:val="24"/>
          <w:szCs w:val="24"/>
          <w:lang w:val="en-US"/>
        </w:rPr>
        <w:t>UBIDOTS</w:t>
      </w:r>
      <w:r w:rsidRPr="00754602">
        <w:rPr>
          <w:sz w:val="24"/>
          <w:szCs w:val="24"/>
        </w:rPr>
        <w:t xml:space="preserve"> (</w:t>
      </w:r>
      <w:hyperlink r:id="rId8" w:history="1">
        <w:r w:rsidRPr="00754602">
          <w:rPr>
            <w:rStyle w:val="ae"/>
            <w:sz w:val="24"/>
            <w:szCs w:val="24"/>
            <w:lang w:val="en-US"/>
          </w:rPr>
          <w:t>https</w:t>
        </w:r>
        <w:r w:rsidRPr="00754602">
          <w:rPr>
            <w:rStyle w:val="ae"/>
            <w:sz w:val="24"/>
            <w:szCs w:val="24"/>
          </w:rPr>
          <w:t>://</w:t>
        </w:r>
        <w:proofErr w:type="spellStart"/>
        <w:r w:rsidRPr="00754602">
          <w:rPr>
            <w:rStyle w:val="ae"/>
            <w:sz w:val="24"/>
            <w:szCs w:val="24"/>
            <w:lang w:val="en-US"/>
          </w:rPr>
          <w:t>ubidots</w:t>
        </w:r>
        <w:proofErr w:type="spellEnd"/>
        <w:r w:rsidRPr="00754602">
          <w:rPr>
            <w:rStyle w:val="ae"/>
            <w:sz w:val="24"/>
            <w:szCs w:val="24"/>
          </w:rPr>
          <w:t>.</w:t>
        </w:r>
        <w:r w:rsidRPr="00754602">
          <w:rPr>
            <w:rStyle w:val="ae"/>
            <w:sz w:val="24"/>
            <w:szCs w:val="24"/>
            <w:lang w:val="en-US"/>
          </w:rPr>
          <w:t>com</w:t>
        </w:r>
        <w:r w:rsidRPr="00754602">
          <w:rPr>
            <w:rStyle w:val="ae"/>
            <w:sz w:val="24"/>
            <w:szCs w:val="24"/>
          </w:rPr>
          <w:t>/</w:t>
        </w:r>
      </w:hyperlink>
      <w:r w:rsidRPr="00754602">
        <w:rPr>
          <w:sz w:val="24"/>
          <w:szCs w:val="24"/>
        </w:rPr>
        <w:t xml:space="preserve">) - предназначена для промышленного </w:t>
      </w:r>
      <w:r w:rsidRPr="00754602">
        <w:rPr>
          <w:sz w:val="24"/>
          <w:szCs w:val="24"/>
          <w:lang w:val="en-US"/>
        </w:rPr>
        <w:t>IoT</w:t>
      </w:r>
      <w:r w:rsidRPr="00754602">
        <w:rPr>
          <w:sz w:val="24"/>
          <w:szCs w:val="24"/>
        </w:rPr>
        <w:t xml:space="preserve"> и подходит для проектов, требующих удалённого мониторинга и управления подключёнными устройствами. Ключевые характеристики: поддержка более 20 типов виджетов для создания настраиваемых </w:t>
      </w:r>
      <w:proofErr w:type="spellStart"/>
      <w:r w:rsidRPr="00754602">
        <w:rPr>
          <w:sz w:val="24"/>
          <w:szCs w:val="24"/>
        </w:rPr>
        <w:t>дашбордов</w:t>
      </w:r>
      <w:proofErr w:type="spellEnd"/>
      <w:r w:rsidRPr="00754602">
        <w:rPr>
          <w:sz w:val="24"/>
          <w:szCs w:val="24"/>
        </w:rPr>
        <w:t xml:space="preserve">. Возможность встраивать собственные виджеты или целые страницы платформы. Упрощённое подключение устройств через шаблоны, которые определяют свойства, переменные и внешний вид. Поддержка групп и тегов для организации устройств и ресурсов. </w:t>
      </w:r>
    </w:p>
    <w:p w14:paraId="3C5AD3E4" w14:textId="7BE3763C" w:rsidR="003343D6" w:rsidRDefault="003343D6" w:rsidP="007D4935">
      <w:pPr>
        <w:pStyle w:val="afe"/>
        <w:spacing w:line="360" w:lineRule="auto"/>
        <w:ind w:left="0" w:firstLine="709"/>
        <w:rPr>
          <w:sz w:val="24"/>
          <w:szCs w:val="24"/>
        </w:rPr>
      </w:pPr>
      <w:r w:rsidRPr="00754602">
        <w:rPr>
          <w:noProof/>
          <w:sz w:val="24"/>
          <w:szCs w:val="24"/>
        </w:rPr>
        <w:drawing>
          <wp:inline distT="0" distB="0" distL="0" distR="0" wp14:anchorId="6D067E62" wp14:editId="2D2B7116">
            <wp:extent cx="5070419" cy="3486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1454" cy="349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B541F" w14:textId="77777777" w:rsidR="00754602" w:rsidRPr="00754602" w:rsidRDefault="00754602" w:rsidP="007D4935">
      <w:pPr>
        <w:pStyle w:val="afe"/>
        <w:spacing w:line="360" w:lineRule="auto"/>
        <w:ind w:left="0" w:firstLine="709"/>
        <w:rPr>
          <w:sz w:val="24"/>
          <w:szCs w:val="24"/>
        </w:rPr>
      </w:pPr>
    </w:p>
    <w:p w14:paraId="2320DABE" w14:textId="5072B4D6" w:rsidR="00754602" w:rsidRDefault="003343D6" w:rsidP="00754602">
      <w:pPr>
        <w:pStyle w:val="afe"/>
        <w:spacing w:line="360" w:lineRule="auto"/>
        <w:ind w:left="0" w:firstLine="709"/>
        <w:rPr>
          <w:sz w:val="24"/>
          <w:szCs w:val="24"/>
        </w:rPr>
      </w:pPr>
      <w:r w:rsidRPr="00754602">
        <w:rPr>
          <w:sz w:val="24"/>
          <w:szCs w:val="24"/>
          <w:lang w:val="en-US"/>
        </w:rPr>
        <w:t>ADAFRUIT</w:t>
      </w:r>
      <w:r w:rsidRPr="00754602">
        <w:rPr>
          <w:sz w:val="24"/>
          <w:szCs w:val="24"/>
        </w:rPr>
        <w:t xml:space="preserve"> </w:t>
      </w:r>
      <w:r w:rsidRPr="00754602">
        <w:rPr>
          <w:sz w:val="24"/>
          <w:szCs w:val="24"/>
          <w:lang w:val="en-US"/>
        </w:rPr>
        <w:t>IO</w:t>
      </w:r>
      <w:r w:rsidRPr="00754602">
        <w:rPr>
          <w:sz w:val="24"/>
          <w:szCs w:val="24"/>
        </w:rPr>
        <w:t xml:space="preserve"> (</w:t>
      </w:r>
      <w:hyperlink r:id="rId10" w:history="1">
        <w:r w:rsidRPr="00754602">
          <w:rPr>
            <w:rStyle w:val="ae"/>
            <w:sz w:val="24"/>
            <w:szCs w:val="24"/>
            <w:lang w:val="en-US"/>
          </w:rPr>
          <w:t>https</w:t>
        </w:r>
        <w:r w:rsidRPr="00754602">
          <w:rPr>
            <w:rStyle w:val="ae"/>
            <w:sz w:val="24"/>
            <w:szCs w:val="24"/>
          </w:rPr>
          <w:t>://</w:t>
        </w:r>
        <w:r w:rsidRPr="00754602">
          <w:rPr>
            <w:rStyle w:val="ae"/>
            <w:sz w:val="24"/>
            <w:szCs w:val="24"/>
            <w:lang w:val="en-US"/>
          </w:rPr>
          <w:t>io</w:t>
        </w:r>
        <w:r w:rsidRPr="00754602">
          <w:rPr>
            <w:rStyle w:val="ae"/>
            <w:sz w:val="24"/>
            <w:szCs w:val="24"/>
          </w:rPr>
          <w:t>.</w:t>
        </w:r>
        <w:proofErr w:type="spellStart"/>
        <w:r w:rsidRPr="00754602">
          <w:rPr>
            <w:rStyle w:val="ae"/>
            <w:sz w:val="24"/>
            <w:szCs w:val="24"/>
            <w:lang w:val="en-US"/>
          </w:rPr>
          <w:t>adafruit</w:t>
        </w:r>
        <w:proofErr w:type="spellEnd"/>
        <w:r w:rsidRPr="00754602">
          <w:rPr>
            <w:rStyle w:val="ae"/>
            <w:sz w:val="24"/>
            <w:szCs w:val="24"/>
          </w:rPr>
          <w:t>.</w:t>
        </w:r>
        <w:r w:rsidRPr="00754602">
          <w:rPr>
            <w:rStyle w:val="ae"/>
            <w:sz w:val="24"/>
            <w:szCs w:val="24"/>
            <w:lang w:val="en-US"/>
          </w:rPr>
          <w:t>com</w:t>
        </w:r>
        <w:r w:rsidRPr="00754602">
          <w:rPr>
            <w:rStyle w:val="ae"/>
            <w:sz w:val="24"/>
            <w:szCs w:val="24"/>
          </w:rPr>
          <w:t>/</w:t>
        </w:r>
      </w:hyperlink>
      <w:r w:rsidRPr="00754602">
        <w:rPr>
          <w:sz w:val="24"/>
          <w:szCs w:val="24"/>
        </w:rPr>
        <w:t xml:space="preserve">) – позволяет собирать, хранить и анализировать данные с датчиков и устройств, а также создавать интерактивные </w:t>
      </w:r>
      <w:proofErr w:type="spellStart"/>
      <w:r w:rsidRPr="00754602">
        <w:rPr>
          <w:sz w:val="24"/>
          <w:szCs w:val="24"/>
        </w:rPr>
        <w:t>дашборды</w:t>
      </w:r>
      <w:proofErr w:type="spellEnd"/>
      <w:r w:rsidRPr="00754602">
        <w:rPr>
          <w:sz w:val="24"/>
          <w:szCs w:val="24"/>
        </w:rPr>
        <w:t xml:space="preserve"> и управлять проектами через веб-интерфейс или мобильное приложение. Ключевые характеристики: Совместимость с широким спектром аппаратных платформ, включая </w:t>
      </w:r>
      <w:proofErr w:type="spellStart"/>
      <w:r w:rsidRPr="00754602">
        <w:rPr>
          <w:sz w:val="24"/>
          <w:szCs w:val="24"/>
        </w:rPr>
        <w:t>Arduino</w:t>
      </w:r>
      <w:proofErr w:type="spellEnd"/>
      <w:r w:rsidRPr="00754602">
        <w:rPr>
          <w:sz w:val="24"/>
          <w:szCs w:val="24"/>
        </w:rPr>
        <w:t xml:space="preserve">, ESP8266, </w:t>
      </w:r>
      <w:proofErr w:type="spellStart"/>
      <w:r w:rsidRPr="00754602">
        <w:rPr>
          <w:sz w:val="24"/>
          <w:szCs w:val="24"/>
        </w:rPr>
        <w:t>Raspberry</w:t>
      </w:r>
      <w:proofErr w:type="spellEnd"/>
      <w:r w:rsidRPr="00754602">
        <w:rPr>
          <w:sz w:val="24"/>
          <w:szCs w:val="24"/>
        </w:rPr>
        <w:t xml:space="preserve"> </w:t>
      </w:r>
      <w:proofErr w:type="spellStart"/>
      <w:r w:rsidRPr="00754602">
        <w:rPr>
          <w:sz w:val="24"/>
          <w:szCs w:val="24"/>
        </w:rPr>
        <w:t>Pi</w:t>
      </w:r>
      <w:proofErr w:type="spellEnd"/>
      <w:r w:rsidRPr="00754602">
        <w:rPr>
          <w:sz w:val="24"/>
          <w:szCs w:val="24"/>
        </w:rPr>
        <w:t xml:space="preserve"> </w:t>
      </w:r>
      <w:r w:rsidR="00754602" w:rsidRPr="00754602">
        <w:rPr>
          <w:sz w:val="24"/>
          <w:szCs w:val="24"/>
        </w:rPr>
        <w:t>и другие. Возможность создавать графики, таблицы и другие визуальные представления</w:t>
      </w:r>
    </w:p>
    <w:p w14:paraId="121ABD83" w14:textId="4D6FF720" w:rsidR="00754602" w:rsidRPr="00754602" w:rsidRDefault="00754602" w:rsidP="00754602">
      <w:pPr>
        <w:spacing w:line="360" w:lineRule="auto"/>
        <w:ind w:left="1" w:firstLine="708"/>
        <w:jc w:val="center"/>
        <w:rPr>
          <w:sz w:val="24"/>
          <w:szCs w:val="24"/>
        </w:rPr>
      </w:pPr>
      <w:r w:rsidRPr="00754602">
        <w:rPr>
          <w:sz w:val="24"/>
          <w:szCs w:val="24"/>
        </w:rPr>
        <w:t>2</w:t>
      </w:r>
    </w:p>
    <w:p w14:paraId="037F9B09" w14:textId="08E70E6B" w:rsidR="003343D6" w:rsidRPr="00754602" w:rsidRDefault="003343D6" w:rsidP="00754602">
      <w:pPr>
        <w:pStyle w:val="afe"/>
        <w:spacing w:line="360" w:lineRule="auto"/>
        <w:ind w:left="0" w:firstLine="709"/>
        <w:rPr>
          <w:sz w:val="24"/>
          <w:szCs w:val="24"/>
        </w:rPr>
      </w:pPr>
      <w:r w:rsidRPr="00754602">
        <w:rPr>
          <w:sz w:val="24"/>
          <w:szCs w:val="24"/>
        </w:rPr>
        <w:lastRenderedPageBreak/>
        <w:t>и другие. Возможность создавать графики, таблицы и другие визуальные представления</w:t>
      </w:r>
      <w:r w:rsidR="00754602">
        <w:rPr>
          <w:sz w:val="24"/>
          <w:szCs w:val="24"/>
        </w:rPr>
        <w:t xml:space="preserve"> </w:t>
      </w:r>
      <w:r w:rsidRPr="00754602">
        <w:rPr>
          <w:sz w:val="24"/>
          <w:szCs w:val="24"/>
        </w:rPr>
        <w:t xml:space="preserve">данных. Настройка правил для автоматизации действий на основе данных. Доступ к обширной библиотеке примеров, руководств и поддержки от сообщества </w:t>
      </w:r>
      <w:proofErr w:type="spellStart"/>
      <w:r w:rsidRPr="00754602">
        <w:rPr>
          <w:sz w:val="24"/>
          <w:szCs w:val="24"/>
        </w:rPr>
        <w:t>Adafruit</w:t>
      </w:r>
      <w:proofErr w:type="spellEnd"/>
      <w:r w:rsidRPr="00754602">
        <w:rPr>
          <w:sz w:val="24"/>
          <w:szCs w:val="24"/>
        </w:rPr>
        <w:t>.</w:t>
      </w:r>
    </w:p>
    <w:p w14:paraId="2154C169" w14:textId="08504846" w:rsidR="003343D6" w:rsidRPr="00754602" w:rsidRDefault="003343D6" w:rsidP="00754602">
      <w:pPr>
        <w:pStyle w:val="afe"/>
        <w:spacing w:line="360" w:lineRule="auto"/>
        <w:ind w:left="0" w:firstLine="709"/>
        <w:rPr>
          <w:sz w:val="24"/>
          <w:szCs w:val="24"/>
        </w:rPr>
      </w:pPr>
      <w:r w:rsidRPr="00754602">
        <w:rPr>
          <w:noProof/>
          <w:sz w:val="24"/>
          <w:szCs w:val="24"/>
        </w:rPr>
        <w:drawing>
          <wp:inline distT="0" distB="0" distL="0" distR="0" wp14:anchorId="769E19A7" wp14:editId="2A4B1282">
            <wp:extent cx="5505565" cy="2628900"/>
            <wp:effectExtent l="0" t="0" r="0" b="0"/>
            <wp:docPr id="2" name="Рисунок 2" descr="Adafruit IO Front End--Dashboards | All the Internet of Things - Episode  Four: Adafruit IO | Adafruit Learning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dafruit IO Front End--Dashboards | All the Internet of Things - Episode  Four: Adafruit IO | Adafruit Learning Syste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7291" cy="2634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4602">
        <w:rPr>
          <w:sz w:val="24"/>
          <w:szCs w:val="24"/>
        </w:rPr>
        <w:br/>
      </w:r>
      <w:r w:rsidRPr="00754602">
        <w:rPr>
          <w:sz w:val="24"/>
          <w:szCs w:val="24"/>
          <w:lang w:val="en-US"/>
        </w:rPr>
        <w:t>BLYNK</w:t>
      </w:r>
      <w:r w:rsidRPr="00754602">
        <w:rPr>
          <w:sz w:val="24"/>
          <w:szCs w:val="24"/>
        </w:rPr>
        <w:t xml:space="preserve"> (</w:t>
      </w:r>
      <w:hyperlink r:id="rId12" w:history="1">
        <w:r w:rsidRPr="00754602">
          <w:rPr>
            <w:rStyle w:val="ae"/>
            <w:sz w:val="24"/>
            <w:szCs w:val="24"/>
            <w:lang w:val="en-US"/>
          </w:rPr>
          <w:t>https</w:t>
        </w:r>
        <w:r w:rsidRPr="00754602">
          <w:rPr>
            <w:rStyle w:val="ae"/>
            <w:sz w:val="24"/>
            <w:szCs w:val="24"/>
          </w:rPr>
          <w:t>://</w:t>
        </w:r>
        <w:r w:rsidRPr="00754602">
          <w:rPr>
            <w:rStyle w:val="ae"/>
            <w:sz w:val="24"/>
            <w:szCs w:val="24"/>
            <w:lang w:val="en-US"/>
          </w:rPr>
          <w:t>www</w:t>
        </w:r>
        <w:r w:rsidRPr="00754602">
          <w:rPr>
            <w:rStyle w:val="ae"/>
            <w:sz w:val="24"/>
            <w:szCs w:val="24"/>
          </w:rPr>
          <w:t>.</w:t>
        </w:r>
        <w:proofErr w:type="spellStart"/>
        <w:r w:rsidRPr="00754602">
          <w:rPr>
            <w:rStyle w:val="ae"/>
            <w:sz w:val="24"/>
            <w:szCs w:val="24"/>
            <w:lang w:val="en-US"/>
          </w:rPr>
          <w:t>blynk</w:t>
        </w:r>
        <w:proofErr w:type="spellEnd"/>
        <w:r w:rsidRPr="00754602">
          <w:rPr>
            <w:rStyle w:val="ae"/>
            <w:sz w:val="24"/>
            <w:szCs w:val="24"/>
          </w:rPr>
          <w:t>.</w:t>
        </w:r>
        <w:r w:rsidRPr="00754602">
          <w:rPr>
            <w:rStyle w:val="ae"/>
            <w:sz w:val="24"/>
            <w:szCs w:val="24"/>
            <w:lang w:val="en-US"/>
          </w:rPr>
          <w:t>io</w:t>
        </w:r>
        <w:r w:rsidRPr="00754602">
          <w:rPr>
            <w:rStyle w:val="ae"/>
            <w:sz w:val="24"/>
            <w:szCs w:val="24"/>
          </w:rPr>
          <w:t>/</w:t>
        </w:r>
      </w:hyperlink>
      <w:r w:rsidRPr="00754602">
        <w:rPr>
          <w:sz w:val="24"/>
          <w:szCs w:val="24"/>
        </w:rPr>
        <w:t xml:space="preserve">) – позволяет быстро разрабатывать приложения для управления микроконтроллерами через мобильное приложение или веб-интерфейс. Ключевые характеристики: Доступны версии мобильного приложения для </w:t>
      </w:r>
      <w:proofErr w:type="spellStart"/>
      <w:r w:rsidRPr="00754602">
        <w:rPr>
          <w:sz w:val="24"/>
          <w:szCs w:val="24"/>
        </w:rPr>
        <w:t>iOS</w:t>
      </w:r>
      <w:proofErr w:type="spellEnd"/>
      <w:r w:rsidRPr="00754602">
        <w:rPr>
          <w:sz w:val="24"/>
          <w:szCs w:val="24"/>
        </w:rPr>
        <w:t xml:space="preserve"> и </w:t>
      </w:r>
      <w:proofErr w:type="spellStart"/>
      <w:r w:rsidRPr="00754602">
        <w:rPr>
          <w:sz w:val="24"/>
          <w:szCs w:val="24"/>
        </w:rPr>
        <w:t>Android</w:t>
      </w:r>
      <w:proofErr w:type="spellEnd"/>
      <w:r w:rsidRPr="00754602">
        <w:rPr>
          <w:sz w:val="24"/>
          <w:szCs w:val="24"/>
        </w:rPr>
        <w:t xml:space="preserve">. Позволяет создавать интерфейсы с помощью перетаскивания виджетов. Возможность создавать </w:t>
      </w:r>
      <w:proofErr w:type="spellStart"/>
      <w:r w:rsidRPr="00754602">
        <w:rPr>
          <w:sz w:val="24"/>
          <w:szCs w:val="24"/>
        </w:rPr>
        <w:t>дашборды</w:t>
      </w:r>
      <w:proofErr w:type="spellEnd"/>
      <w:r w:rsidRPr="00754602">
        <w:rPr>
          <w:sz w:val="24"/>
          <w:szCs w:val="24"/>
        </w:rPr>
        <w:t xml:space="preserve"> и управлять устройствами в реальном времени через веб-интерфейс. Совместимость с широким спектром микроконтроллеров и аппаратных платформ. Возможность определять логику данных и правила, запускаемые событиями, с помощью визуального редактора без кода. Возможность создавать команды, роли и разрешения с поддержкой многопользовательской структуры. </w:t>
      </w:r>
    </w:p>
    <w:p w14:paraId="0BADDADE" w14:textId="16B06646" w:rsidR="00754602" w:rsidRDefault="003343D6" w:rsidP="00754602">
      <w:pPr>
        <w:pStyle w:val="afe"/>
        <w:spacing w:line="360" w:lineRule="auto"/>
        <w:ind w:left="0" w:firstLine="709"/>
        <w:rPr>
          <w:b/>
          <w:bCs/>
          <w:sz w:val="24"/>
          <w:szCs w:val="24"/>
        </w:rPr>
      </w:pPr>
      <w:r w:rsidRPr="00754602">
        <w:rPr>
          <w:noProof/>
          <w:sz w:val="24"/>
          <w:szCs w:val="24"/>
        </w:rPr>
        <w:drawing>
          <wp:inline distT="0" distB="0" distL="0" distR="0" wp14:anchorId="1D11BC00" wp14:editId="4C661D5F">
            <wp:extent cx="5240675" cy="3352800"/>
            <wp:effectExtent l="0" t="0" r="0" b="0"/>
            <wp:docPr id="3" name="Рисунок 3" descr="Set Up Mobile App Dashboard | Blynk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t Up Mobile App Dashboard | Blynk Documentation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327" cy="33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5C6D8" w14:textId="77777777" w:rsidR="00754602" w:rsidRDefault="00754602" w:rsidP="00754602">
      <w:pPr>
        <w:pStyle w:val="afe"/>
        <w:spacing w:line="360" w:lineRule="auto"/>
        <w:ind w:left="0" w:firstLine="709"/>
        <w:jc w:val="center"/>
        <w:rPr>
          <w:sz w:val="24"/>
          <w:szCs w:val="24"/>
        </w:rPr>
      </w:pPr>
      <w:r w:rsidRPr="00754602">
        <w:rPr>
          <w:sz w:val="24"/>
          <w:szCs w:val="24"/>
        </w:rPr>
        <w:t>3</w:t>
      </w:r>
    </w:p>
    <w:p w14:paraId="6AC909E9" w14:textId="5A51D142" w:rsidR="00F32B10" w:rsidRPr="00754602" w:rsidRDefault="00F32B10" w:rsidP="00754602">
      <w:pPr>
        <w:pStyle w:val="afe"/>
        <w:spacing w:line="360" w:lineRule="auto"/>
        <w:ind w:left="0" w:firstLine="709"/>
        <w:jc w:val="center"/>
        <w:rPr>
          <w:sz w:val="24"/>
          <w:szCs w:val="24"/>
        </w:rPr>
      </w:pPr>
      <w:r w:rsidRPr="00754602">
        <w:rPr>
          <w:sz w:val="24"/>
          <w:szCs w:val="24"/>
        </w:rPr>
        <w:lastRenderedPageBreak/>
        <w:t>2.2</w:t>
      </w:r>
      <w:r w:rsidRPr="00754602">
        <w:rPr>
          <w:b/>
          <w:bCs/>
          <w:sz w:val="24"/>
          <w:szCs w:val="24"/>
        </w:rPr>
        <w:t xml:space="preserve"> </w:t>
      </w:r>
      <w:r w:rsidR="000A5286" w:rsidRPr="00754602">
        <w:rPr>
          <w:sz w:val="24"/>
          <w:szCs w:val="24"/>
        </w:rPr>
        <w:t xml:space="preserve">Сводная таблица </w:t>
      </w:r>
      <w:proofErr w:type="spellStart"/>
      <w:r w:rsidR="000A5286" w:rsidRPr="00754602">
        <w:rPr>
          <w:sz w:val="24"/>
          <w:szCs w:val="24"/>
        </w:rPr>
        <w:t>аналагов</w:t>
      </w:r>
      <w:proofErr w:type="spellEnd"/>
      <w:r w:rsidR="000A5286" w:rsidRPr="00754602">
        <w:rPr>
          <w:sz w:val="24"/>
          <w:szCs w:val="24"/>
        </w:rPr>
        <w:t xml:space="preserve"> и продукта команды</w:t>
      </w:r>
    </w:p>
    <w:tbl>
      <w:tblPr>
        <w:tblW w:w="9352" w:type="dxa"/>
        <w:tblLook w:val="04A0" w:firstRow="1" w:lastRow="0" w:firstColumn="1" w:lastColumn="0" w:noHBand="0" w:noVBand="1"/>
      </w:tblPr>
      <w:tblGrid>
        <w:gridCol w:w="1683"/>
        <w:gridCol w:w="2076"/>
        <w:gridCol w:w="1920"/>
        <w:gridCol w:w="2005"/>
        <w:gridCol w:w="1840"/>
      </w:tblGrid>
      <w:tr w:rsidR="000E5B5F" w:rsidRPr="00754602" w14:paraId="4B3CE1F9" w14:textId="77777777" w:rsidTr="000E5B5F">
        <w:trPr>
          <w:trHeight w:val="300"/>
        </w:trPr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noWrap/>
            <w:vAlign w:val="bottom"/>
            <w:hideMark/>
          </w:tcPr>
          <w:p w14:paraId="354A656D" w14:textId="77777777" w:rsidR="000E5B5F" w:rsidRPr="00754602" w:rsidRDefault="000E5B5F" w:rsidP="007D4935">
            <w:pPr>
              <w:spacing w:line="240" w:lineRule="auto"/>
              <w:ind w:firstLine="0"/>
              <w:rPr>
                <w:b/>
                <w:bCs/>
                <w:color w:val="FFFFFF"/>
                <w:sz w:val="24"/>
                <w:szCs w:val="24"/>
              </w:rPr>
            </w:pPr>
            <w:r w:rsidRPr="00754602">
              <w:rPr>
                <w:b/>
                <w:bCs/>
                <w:color w:val="FFFFFF"/>
                <w:sz w:val="24"/>
                <w:szCs w:val="24"/>
              </w:rPr>
              <w:t>Характеристика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noWrap/>
            <w:vAlign w:val="bottom"/>
            <w:hideMark/>
          </w:tcPr>
          <w:p w14:paraId="0221E35D" w14:textId="77777777" w:rsidR="000E5B5F" w:rsidRPr="00754602" w:rsidRDefault="000E5B5F" w:rsidP="007D4935">
            <w:pPr>
              <w:spacing w:line="240" w:lineRule="auto"/>
              <w:ind w:firstLine="0"/>
              <w:rPr>
                <w:b/>
                <w:bCs/>
                <w:color w:val="FFFFFF"/>
                <w:sz w:val="24"/>
                <w:szCs w:val="24"/>
              </w:rPr>
            </w:pPr>
            <w:proofErr w:type="spellStart"/>
            <w:r w:rsidRPr="00754602">
              <w:rPr>
                <w:b/>
                <w:bCs/>
                <w:color w:val="FFFFFF"/>
                <w:sz w:val="24"/>
                <w:szCs w:val="24"/>
              </w:rPr>
              <w:t>Ubidots</w:t>
            </w:r>
            <w:proofErr w:type="spellEnd"/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noWrap/>
            <w:vAlign w:val="bottom"/>
            <w:hideMark/>
          </w:tcPr>
          <w:p w14:paraId="691C1550" w14:textId="77777777" w:rsidR="000E5B5F" w:rsidRPr="00754602" w:rsidRDefault="000E5B5F" w:rsidP="007D4935">
            <w:pPr>
              <w:spacing w:line="240" w:lineRule="auto"/>
              <w:ind w:firstLine="0"/>
              <w:rPr>
                <w:b/>
                <w:bCs/>
                <w:color w:val="FFFFFF"/>
                <w:sz w:val="24"/>
                <w:szCs w:val="24"/>
              </w:rPr>
            </w:pPr>
            <w:proofErr w:type="spellStart"/>
            <w:r w:rsidRPr="00754602">
              <w:rPr>
                <w:b/>
                <w:bCs/>
                <w:color w:val="FFFFFF"/>
                <w:sz w:val="24"/>
                <w:szCs w:val="24"/>
              </w:rPr>
              <w:t>Adafruit</w:t>
            </w:r>
            <w:proofErr w:type="spellEnd"/>
            <w:r w:rsidRPr="00754602">
              <w:rPr>
                <w:b/>
                <w:bCs/>
                <w:color w:val="FFFFFF"/>
                <w:sz w:val="24"/>
                <w:szCs w:val="24"/>
              </w:rPr>
              <w:t xml:space="preserve"> IO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noWrap/>
            <w:vAlign w:val="bottom"/>
            <w:hideMark/>
          </w:tcPr>
          <w:p w14:paraId="756A968C" w14:textId="77777777" w:rsidR="000E5B5F" w:rsidRPr="00754602" w:rsidRDefault="000E5B5F" w:rsidP="007D4935">
            <w:pPr>
              <w:spacing w:line="240" w:lineRule="auto"/>
              <w:ind w:firstLine="0"/>
              <w:rPr>
                <w:b/>
                <w:bCs/>
                <w:color w:val="FFFFFF"/>
                <w:sz w:val="24"/>
                <w:szCs w:val="24"/>
              </w:rPr>
            </w:pPr>
            <w:proofErr w:type="spellStart"/>
            <w:r w:rsidRPr="00754602">
              <w:rPr>
                <w:b/>
                <w:bCs/>
                <w:color w:val="FFFFFF"/>
                <w:sz w:val="24"/>
                <w:szCs w:val="24"/>
              </w:rPr>
              <w:t>Blynk</w:t>
            </w:r>
            <w:proofErr w:type="spellEnd"/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noWrap/>
            <w:vAlign w:val="bottom"/>
            <w:hideMark/>
          </w:tcPr>
          <w:p w14:paraId="151E6CB4" w14:textId="77777777" w:rsidR="000E5B5F" w:rsidRPr="00754602" w:rsidRDefault="000E5B5F" w:rsidP="007D4935">
            <w:pPr>
              <w:spacing w:line="240" w:lineRule="auto"/>
              <w:ind w:firstLine="0"/>
              <w:rPr>
                <w:b/>
                <w:bCs/>
                <w:color w:val="FFFFFF"/>
                <w:sz w:val="24"/>
                <w:szCs w:val="24"/>
              </w:rPr>
            </w:pPr>
            <w:r w:rsidRPr="00754602">
              <w:rPr>
                <w:b/>
                <w:bCs/>
                <w:color w:val="FFFFFF"/>
                <w:sz w:val="24"/>
                <w:szCs w:val="24"/>
              </w:rPr>
              <w:t>Наш продукт</w:t>
            </w:r>
          </w:p>
        </w:tc>
      </w:tr>
      <w:tr w:rsidR="000E5B5F" w:rsidRPr="00754602" w14:paraId="2D2767EB" w14:textId="77777777" w:rsidTr="000E5B5F">
        <w:trPr>
          <w:trHeight w:val="1770"/>
        </w:trPr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hideMark/>
          </w:tcPr>
          <w:p w14:paraId="79B5EA37" w14:textId="77777777" w:rsidR="000E5B5F" w:rsidRPr="00754602" w:rsidRDefault="000E5B5F" w:rsidP="007D4935">
            <w:pPr>
              <w:spacing w:line="240" w:lineRule="auto"/>
              <w:ind w:firstLine="0"/>
              <w:rPr>
                <w:b/>
                <w:bCs/>
                <w:color w:val="000000"/>
                <w:sz w:val="24"/>
                <w:szCs w:val="24"/>
              </w:rPr>
            </w:pPr>
            <w:r w:rsidRPr="00754602">
              <w:rPr>
                <w:b/>
                <w:bCs/>
                <w:color w:val="000000"/>
                <w:sz w:val="24"/>
                <w:szCs w:val="24"/>
              </w:rPr>
              <w:t>Целевая аудитория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hideMark/>
          </w:tcPr>
          <w:p w14:paraId="52E73B3D" w14:textId="77777777" w:rsidR="000E5B5F" w:rsidRPr="00754602" w:rsidRDefault="000E5B5F" w:rsidP="007D4935">
            <w:pP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754602">
              <w:rPr>
                <w:color w:val="000000"/>
                <w:sz w:val="24"/>
                <w:szCs w:val="24"/>
              </w:rPr>
              <w:t>Промышленные проекты, бизнес, системные интеграторы.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hideMark/>
          </w:tcPr>
          <w:p w14:paraId="0BD8655C" w14:textId="77777777" w:rsidR="000E5B5F" w:rsidRPr="00754602" w:rsidRDefault="000E5B5F" w:rsidP="007D4935">
            <w:pP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754602">
              <w:rPr>
                <w:color w:val="000000"/>
                <w:sz w:val="24"/>
                <w:szCs w:val="24"/>
              </w:rPr>
              <w:t>Хобби-проекты, образование, небольшие коммерческие решения.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hideMark/>
          </w:tcPr>
          <w:p w14:paraId="07B537DE" w14:textId="77777777" w:rsidR="000E5B5F" w:rsidRPr="00754602" w:rsidRDefault="000E5B5F" w:rsidP="007D4935">
            <w:pP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754602">
              <w:rPr>
                <w:color w:val="000000"/>
                <w:sz w:val="24"/>
                <w:szCs w:val="24"/>
              </w:rPr>
              <w:t>Хобби-проекты, прототипирование, коммерческие решения (с подпиской).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hideMark/>
          </w:tcPr>
          <w:p w14:paraId="4E2CF107" w14:textId="77777777" w:rsidR="000E5B5F" w:rsidRPr="00754602" w:rsidRDefault="000E5B5F" w:rsidP="007D4935">
            <w:pP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proofErr w:type="gramStart"/>
            <w:r w:rsidRPr="00754602">
              <w:rPr>
                <w:color w:val="000000"/>
                <w:sz w:val="24"/>
                <w:szCs w:val="24"/>
              </w:rPr>
              <w:t>Компании</w:t>
            </w:r>
            <w:proofErr w:type="gramEnd"/>
            <w:r w:rsidRPr="00754602">
              <w:rPr>
                <w:color w:val="000000"/>
                <w:sz w:val="24"/>
                <w:szCs w:val="24"/>
              </w:rPr>
              <w:t xml:space="preserve"> занимающиеся аппаратными решениями совместно с программными.</w:t>
            </w:r>
          </w:p>
        </w:tc>
      </w:tr>
      <w:tr w:rsidR="000E5B5F" w:rsidRPr="00754602" w14:paraId="20628D7C" w14:textId="77777777" w:rsidTr="000E5B5F">
        <w:trPr>
          <w:trHeight w:val="3315"/>
        </w:trPr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CA7C0F" w14:textId="77777777" w:rsidR="000E5B5F" w:rsidRPr="00754602" w:rsidRDefault="000E5B5F" w:rsidP="007D4935">
            <w:pPr>
              <w:spacing w:line="240" w:lineRule="auto"/>
              <w:ind w:firstLine="0"/>
              <w:rPr>
                <w:b/>
                <w:bCs/>
                <w:color w:val="000000"/>
                <w:sz w:val="24"/>
                <w:szCs w:val="24"/>
              </w:rPr>
            </w:pPr>
            <w:r w:rsidRPr="00754602">
              <w:rPr>
                <w:b/>
                <w:bCs/>
                <w:color w:val="000000"/>
                <w:sz w:val="24"/>
                <w:szCs w:val="24"/>
              </w:rPr>
              <w:t>Визуализация данных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06358D" w14:textId="77777777" w:rsidR="000E5B5F" w:rsidRPr="00754602" w:rsidRDefault="000E5B5F" w:rsidP="007D4935">
            <w:pP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754602">
              <w:rPr>
                <w:color w:val="000000"/>
                <w:sz w:val="24"/>
                <w:szCs w:val="24"/>
              </w:rPr>
              <w:t xml:space="preserve"> + Мощный инструментарий: более 20 типов виджетов, настраиваемые </w:t>
            </w:r>
            <w:proofErr w:type="spellStart"/>
            <w:r w:rsidRPr="00754602">
              <w:rPr>
                <w:color w:val="000000"/>
                <w:sz w:val="24"/>
                <w:szCs w:val="24"/>
              </w:rPr>
              <w:t>дашборды</w:t>
            </w:r>
            <w:proofErr w:type="spellEnd"/>
            <w:r w:rsidRPr="00754602">
              <w:rPr>
                <w:color w:val="000000"/>
                <w:sz w:val="24"/>
                <w:szCs w:val="24"/>
              </w:rPr>
              <w:t>, BYOC (</w:t>
            </w:r>
            <w:proofErr w:type="spellStart"/>
            <w:r w:rsidRPr="00754602">
              <w:rPr>
                <w:color w:val="000000"/>
                <w:sz w:val="24"/>
                <w:szCs w:val="24"/>
              </w:rPr>
              <w:t>Bring</w:t>
            </w:r>
            <w:proofErr w:type="spellEnd"/>
            <w:r w:rsidRPr="00754602">
              <w:rPr>
                <w:color w:val="000000"/>
                <w:sz w:val="24"/>
                <w:szCs w:val="24"/>
              </w:rPr>
              <w:t xml:space="preserve"> Your </w:t>
            </w:r>
            <w:proofErr w:type="spellStart"/>
            <w:r w:rsidRPr="00754602">
              <w:rPr>
                <w:color w:val="000000"/>
                <w:sz w:val="24"/>
                <w:szCs w:val="24"/>
              </w:rPr>
              <w:t>Own</w:t>
            </w:r>
            <w:proofErr w:type="spellEnd"/>
            <w:r w:rsidRPr="0075460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54602">
              <w:rPr>
                <w:color w:val="000000"/>
                <w:sz w:val="24"/>
                <w:szCs w:val="24"/>
              </w:rPr>
              <w:t>Charts</w:t>
            </w:r>
            <w:proofErr w:type="spellEnd"/>
            <w:r w:rsidRPr="00754602">
              <w:rPr>
                <w:color w:val="000000"/>
                <w:sz w:val="24"/>
                <w:szCs w:val="24"/>
              </w:rPr>
              <w:t>) - Может быть избыточным для простых проектов.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411D7E" w14:textId="77777777" w:rsidR="000E5B5F" w:rsidRPr="00754602" w:rsidRDefault="000E5B5F" w:rsidP="007D4935">
            <w:pP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754602">
              <w:rPr>
                <w:color w:val="000000"/>
                <w:sz w:val="24"/>
                <w:szCs w:val="24"/>
              </w:rPr>
              <w:t xml:space="preserve"> +  Базовые графики и таблицы, простота настройки - Ограниченный набор виджетов по сравнению с конкурентами.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153841" w14:textId="77777777" w:rsidR="000E5B5F" w:rsidRPr="00754602" w:rsidRDefault="000E5B5F" w:rsidP="007D4935">
            <w:pPr>
              <w:spacing w:line="240" w:lineRule="auto"/>
              <w:ind w:firstLine="0"/>
              <w:rPr>
                <w:b/>
                <w:bCs/>
                <w:color w:val="000000"/>
                <w:sz w:val="24"/>
                <w:szCs w:val="24"/>
              </w:rPr>
            </w:pPr>
            <w:r w:rsidRPr="00754602">
              <w:rPr>
                <w:color w:val="000000"/>
                <w:sz w:val="24"/>
                <w:szCs w:val="24"/>
              </w:rPr>
              <w:t xml:space="preserve"> + Мобильное приложение с </w:t>
            </w:r>
            <w:proofErr w:type="spellStart"/>
            <w:r w:rsidRPr="00754602">
              <w:rPr>
                <w:color w:val="000000"/>
                <w:sz w:val="24"/>
                <w:szCs w:val="24"/>
              </w:rPr>
              <w:t>drag</w:t>
            </w:r>
            <w:r w:rsidRPr="00754602">
              <w:rPr>
                <w:color w:val="000000"/>
                <w:sz w:val="24"/>
                <w:szCs w:val="24"/>
              </w:rPr>
              <w:noBreakHyphen/>
              <w:t>and</w:t>
            </w:r>
            <w:r w:rsidRPr="00754602">
              <w:rPr>
                <w:color w:val="000000"/>
                <w:sz w:val="24"/>
                <w:szCs w:val="24"/>
              </w:rPr>
              <w:noBreakHyphen/>
              <w:t>drop</w:t>
            </w:r>
            <w:proofErr w:type="spellEnd"/>
            <w:r w:rsidRPr="00754602">
              <w:rPr>
                <w:color w:val="000000"/>
                <w:sz w:val="24"/>
                <w:szCs w:val="24"/>
              </w:rPr>
              <w:t xml:space="preserve"> виджетами (кнопки, ползунки, графики) </w:t>
            </w:r>
            <w:r w:rsidRPr="00754602">
              <w:rPr>
                <w:b/>
                <w:bCs/>
                <w:color w:val="000000"/>
                <w:sz w:val="24"/>
                <w:szCs w:val="24"/>
              </w:rPr>
              <w:t>-</w:t>
            </w:r>
            <w:r w:rsidRPr="00754602">
              <w:rPr>
                <w:color w:val="000000"/>
                <w:sz w:val="24"/>
                <w:szCs w:val="24"/>
              </w:rPr>
              <w:t xml:space="preserve"> Меньше возможностей для глубокой аналитики</w:t>
            </w:r>
            <w:r w:rsidRPr="00754602">
              <w:rPr>
                <w:b/>
                <w:bCs/>
                <w:color w:val="000000"/>
                <w:sz w:val="24"/>
                <w:szCs w:val="24"/>
              </w:rPr>
              <w:t>.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1BD90D" w14:textId="77777777" w:rsidR="000E5B5F" w:rsidRPr="00754602" w:rsidRDefault="000E5B5F" w:rsidP="007D4935">
            <w:pP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754602">
              <w:rPr>
                <w:color w:val="000000"/>
                <w:sz w:val="24"/>
                <w:szCs w:val="24"/>
              </w:rPr>
              <w:t xml:space="preserve"> +  Интерактивная визуализация, работа в реальном времени - Отсутствие готовых шаблонов, необходимость написания кода для каждой визуализации.</w:t>
            </w:r>
          </w:p>
        </w:tc>
      </w:tr>
      <w:tr w:rsidR="000E5B5F" w:rsidRPr="00754602" w14:paraId="40663FE1" w14:textId="77777777" w:rsidTr="000E5B5F">
        <w:trPr>
          <w:trHeight w:val="2955"/>
        </w:trPr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hideMark/>
          </w:tcPr>
          <w:p w14:paraId="7FDA85A4" w14:textId="77777777" w:rsidR="000E5B5F" w:rsidRPr="00754602" w:rsidRDefault="000E5B5F" w:rsidP="007D4935">
            <w:pPr>
              <w:spacing w:line="240" w:lineRule="auto"/>
              <w:ind w:firstLine="0"/>
              <w:rPr>
                <w:b/>
                <w:bCs/>
                <w:color w:val="000000"/>
                <w:sz w:val="24"/>
                <w:szCs w:val="24"/>
              </w:rPr>
            </w:pPr>
            <w:r w:rsidRPr="00754602">
              <w:rPr>
                <w:b/>
                <w:bCs/>
                <w:color w:val="000000"/>
                <w:sz w:val="24"/>
                <w:szCs w:val="24"/>
              </w:rPr>
              <w:t>Интеграция и API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hideMark/>
          </w:tcPr>
          <w:p w14:paraId="7D45DC3C" w14:textId="77777777" w:rsidR="000E5B5F" w:rsidRPr="00754602" w:rsidRDefault="000E5B5F" w:rsidP="007D4935">
            <w:pPr>
              <w:spacing w:line="240" w:lineRule="auto"/>
              <w:ind w:firstLine="0"/>
              <w:rPr>
                <w:b/>
                <w:bCs/>
                <w:color w:val="000000"/>
                <w:sz w:val="24"/>
                <w:szCs w:val="24"/>
              </w:rPr>
            </w:pPr>
            <w:r w:rsidRPr="00754602">
              <w:rPr>
                <w:color w:val="000000"/>
                <w:sz w:val="24"/>
                <w:szCs w:val="24"/>
              </w:rPr>
              <w:t xml:space="preserve"> + Надёжная поддержка API, возможность создания собственных API </w:t>
            </w:r>
            <w:r w:rsidRPr="00754602">
              <w:rPr>
                <w:b/>
                <w:bCs/>
                <w:color w:val="000000"/>
                <w:sz w:val="24"/>
                <w:szCs w:val="24"/>
              </w:rPr>
              <w:t>-</w:t>
            </w:r>
            <w:r w:rsidRPr="00754602">
              <w:rPr>
                <w:color w:val="000000"/>
                <w:sz w:val="24"/>
                <w:szCs w:val="24"/>
              </w:rPr>
              <w:t xml:space="preserve"> Высокая сложность для начинающих разработчиков</w:t>
            </w:r>
            <w:r w:rsidRPr="00754602">
              <w:rPr>
                <w:b/>
                <w:bCs/>
                <w:color w:val="000000"/>
                <w:sz w:val="24"/>
                <w:szCs w:val="24"/>
              </w:rPr>
              <w:t>.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hideMark/>
          </w:tcPr>
          <w:p w14:paraId="7C1EED25" w14:textId="77777777" w:rsidR="000E5B5F" w:rsidRPr="00754602" w:rsidRDefault="000E5B5F" w:rsidP="007D4935">
            <w:pP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754602">
              <w:rPr>
                <w:color w:val="000000"/>
                <w:sz w:val="24"/>
                <w:szCs w:val="24"/>
              </w:rPr>
              <w:t xml:space="preserve"> + Простой API, поддержка MQTT, HTTP, </w:t>
            </w:r>
            <w:proofErr w:type="spellStart"/>
            <w:r w:rsidRPr="00754602">
              <w:rPr>
                <w:color w:val="000000"/>
                <w:sz w:val="24"/>
                <w:szCs w:val="24"/>
              </w:rPr>
              <w:t>Webhooks</w:t>
            </w:r>
            <w:proofErr w:type="spellEnd"/>
            <w:r w:rsidRPr="00754602">
              <w:rPr>
                <w:color w:val="000000"/>
                <w:sz w:val="24"/>
                <w:szCs w:val="24"/>
              </w:rPr>
              <w:t xml:space="preserve"> - Ограниченные возможности кастомизации.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hideMark/>
          </w:tcPr>
          <w:p w14:paraId="497C8E51" w14:textId="77777777" w:rsidR="000E5B5F" w:rsidRPr="00754602" w:rsidRDefault="000E5B5F" w:rsidP="007D4935">
            <w:pP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754602">
              <w:rPr>
                <w:color w:val="000000"/>
                <w:sz w:val="24"/>
                <w:szCs w:val="24"/>
              </w:rPr>
              <w:t xml:space="preserve"> + API для интеграции, поддержка OTA</w:t>
            </w:r>
            <w:r w:rsidRPr="00754602">
              <w:rPr>
                <w:color w:val="000000"/>
                <w:sz w:val="24"/>
                <w:szCs w:val="24"/>
              </w:rPr>
              <w:noBreakHyphen/>
              <w:t xml:space="preserve">обновлений - Менее гибкая интеграция по сравнению с </w:t>
            </w:r>
            <w:proofErr w:type="spellStart"/>
            <w:r w:rsidRPr="00754602">
              <w:rPr>
                <w:color w:val="000000"/>
                <w:sz w:val="24"/>
                <w:szCs w:val="24"/>
              </w:rPr>
              <w:t>Ubidots</w:t>
            </w:r>
            <w:proofErr w:type="spellEnd"/>
            <w:r w:rsidRPr="00754602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hideMark/>
          </w:tcPr>
          <w:p w14:paraId="4A6C863A" w14:textId="77777777" w:rsidR="000E5B5F" w:rsidRPr="00754602" w:rsidRDefault="000E5B5F" w:rsidP="007D4935">
            <w:pP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754602">
              <w:rPr>
                <w:color w:val="000000"/>
                <w:sz w:val="24"/>
                <w:szCs w:val="24"/>
              </w:rPr>
              <w:t xml:space="preserve"> + Возможность создания собственных API, интеграция с различными источниками данных через библиотеки Python - Ручное написание кода.</w:t>
            </w:r>
          </w:p>
        </w:tc>
      </w:tr>
      <w:tr w:rsidR="000E5B5F" w:rsidRPr="00754602" w14:paraId="65EBFF20" w14:textId="77777777" w:rsidTr="000E5B5F">
        <w:trPr>
          <w:trHeight w:val="3000"/>
        </w:trPr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AD684A" w14:textId="77777777" w:rsidR="000E5B5F" w:rsidRPr="00754602" w:rsidRDefault="000E5B5F" w:rsidP="007D4935">
            <w:pPr>
              <w:spacing w:line="240" w:lineRule="auto"/>
              <w:ind w:firstLine="0"/>
              <w:rPr>
                <w:b/>
                <w:bCs/>
                <w:color w:val="000000"/>
                <w:sz w:val="24"/>
                <w:szCs w:val="24"/>
              </w:rPr>
            </w:pPr>
            <w:r w:rsidRPr="00754602">
              <w:rPr>
                <w:b/>
                <w:bCs/>
                <w:color w:val="000000"/>
                <w:sz w:val="24"/>
                <w:szCs w:val="24"/>
              </w:rPr>
              <w:t>Автоматизация</w:t>
            </w:r>
            <w:r w:rsidRPr="00754602">
              <w:rPr>
                <w:b/>
                <w:bCs/>
                <w:color w:val="000000"/>
                <w:sz w:val="24"/>
                <w:szCs w:val="24"/>
              </w:rPr>
              <w:br/>
              <w:t>и правила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86B8A5" w14:textId="77777777" w:rsidR="000E5B5F" w:rsidRPr="00754602" w:rsidRDefault="000E5B5F" w:rsidP="007D4935">
            <w:pP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754602">
              <w:rPr>
                <w:color w:val="000000"/>
                <w:sz w:val="24"/>
                <w:szCs w:val="24"/>
              </w:rPr>
              <w:t xml:space="preserve"> + Расширенные правила, оповещения (SMS, </w:t>
            </w:r>
            <w:proofErr w:type="spellStart"/>
            <w:r w:rsidRPr="00754602">
              <w:rPr>
                <w:color w:val="000000"/>
                <w:sz w:val="24"/>
                <w:szCs w:val="24"/>
              </w:rPr>
              <w:t>email</w:t>
            </w:r>
            <w:proofErr w:type="spellEnd"/>
            <w:r w:rsidRPr="00754602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754602">
              <w:rPr>
                <w:color w:val="000000"/>
                <w:sz w:val="24"/>
                <w:szCs w:val="24"/>
              </w:rPr>
              <w:t>WhatsApp</w:t>
            </w:r>
            <w:proofErr w:type="spellEnd"/>
            <w:r w:rsidRPr="00754602">
              <w:rPr>
                <w:color w:val="000000"/>
                <w:sz w:val="24"/>
                <w:szCs w:val="24"/>
              </w:rPr>
              <w:t>), PDF</w:t>
            </w:r>
            <w:r w:rsidRPr="00754602">
              <w:rPr>
                <w:color w:val="000000"/>
                <w:sz w:val="24"/>
                <w:szCs w:val="24"/>
              </w:rPr>
              <w:noBreakHyphen/>
              <w:t>отчёты по расписанию - Сложная настройка для неопытных пользователей.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668301" w14:textId="77777777" w:rsidR="000E5B5F" w:rsidRPr="00754602" w:rsidRDefault="000E5B5F" w:rsidP="007D4935">
            <w:pP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754602">
              <w:rPr>
                <w:color w:val="000000"/>
                <w:sz w:val="24"/>
                <w:szCs w:val="24"/>
              </w:rPr>
              <w:t xml:space="preserve"> + Простые правила и уведомления - Ограниченная логика автоматизации.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BCC150" w14:textId="77777777" w:rsidR="000E5B5F" w:rsidRPr="00754602" w:rsidRDefault="000E5B5F" w:rsidP="007D4935">
            <w:pPr>
              <w:spacing w:line="240" w:lineRule="auto"/>
              <w:ind w:firstLine="0"/>
              <w:rPr>
                <w:b/>
                <w:bCs/>
                <w:color w:val="000000"/>
                <w:sz w:val="24"/>
                <w:szCs w:val="24"/>
              </w:rPr>
            </w:pPr>
            <w:r w:rsidRPr="00754602">
              <w:rPr>
                <w:color w:val="000000"/>
                <w:sz w:val="24"/>
                <w:szCs w:val="24"/>
              </w:rPr>
              <w:t xml:space="preserve"> </w:t>
            </w:r>
            <w:r w:rsidRPr="00754602">
              <w:rPr>
                <w:b/>
                <w:bCs/>
                <w:color w:val="000000"/>
                <w:sz w:val="24"/>
                <w:szCs w:val="24"/>
              </w:rPr>
              <w:t>+</w:t>
            </w:r>
            <w:r w:rsidRPr="00754602">
              <w:rPr>
                <w:color w:val="000000"/>
                <w:sz w:val="24"/>
                <w:szCs w:val="24"/>
              </w:rPr>
              <w:t xml:space="preserve"> Визуальный редактор правил без кода, OTA </w:t>
            </w:r>
            <w:r w:rsidRPr="00754602">
              <w:rPr>
                <w:color w:val="000000"/>
                <w:sz w:val="24"/>
                <w:szCs w:val="24"/>
              </w:rPr>
              <w:noBreakHyphen/>
              <w:t xml:space="preserve"> </w:t>
            </w:r>
            <w:proofErr w:type="gramStart"/>
            <w:r w:rsidRPr="00754602">
              <w:rPr>
                <w:color w:val="000000"/>
                <w:sz w:val="24"/>
                <w:szCs w:val="24"/>
              </w:rPr>
              <w:t>обновления Менее</w:t>
            </w:r>
            <w:proofErr w:type="gramEnd"/>
            <w:r w:rsidRPr="00754602">
              <w:rPr>
                <w:color w:val="000000"/>
                <w:sz w:val="24"/>
                <w:szCs w:val="24"/>
              </w:rPr>
              <w:t xml:space="preserve"> мощные инструменты автоматизации, чем у </w:t>
            </w:r>
            <w:proofErr w:type="spellStart"/>
            <w:r w:rsidRPr="00754602">
              <w:rPr>
                <w:color w:val="000000"/>
                <w:sz w:val="24"/>
                <w:szCs w:val="24"/>
              </w:rPr>
              <w:t>Ubidots</w:t>
            </w:r>
            <w:proofErr w:type="spellEnd"/>
            <w:r w:rsidRPr="00754602">
              <w:rPr>
                <w:b/>
                <w:bCs/>
                <w:color w:val="000000"/>
                <w:sz w:val="24"/>
                <w:szCs w:val="24"/>
              </w:rPr>
              <w:t>.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50EEF5" w14:textId="77777777" w:rsidR="000E5B5F" w:rsidRPr="00754602" w:rsidRDefault="000E5B5F" w:rsidP="007D4935">
            <w:pP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754602">
              <w:rPr>
                <w:color w:val="000000"/>
                <w:sz w:val="24"/>
                <w:szCs w:val="24"/>
              </w:rPr>
              <w:t xml:space="preserve"> + Полная автоматизация сбора, обработки и визуализации данных - Отсутствие визуального конструктора.</w:t>
            </w:r>
          </w:p>
        </w:tc>
      </w:tr>
      <w:tr w:rsidR="000E5B5F" w:rsidRPr="00754602" w14:paraId="0E4DE36F" w14:textId="77777777" w:rsidTr="000E5B5F">
        <w:trPr>
          <w:trHeight w:val="2355"/>
        </w:trPr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hideMark/>
          </w:tcPr>
          <w:p w14:paraId="29A74B76" w14:textId="77777777" w:rsidR="000E5B5F" w:rsidRPr="00754602" w:rsidRDefault="000E5B5F" w:rsidP="007D4935">
            <w:pPr>
              <w:spacing w:line="240" w:lineRule="auto"/>
              <w:ind w:firstLine="0"/>
              <w:rPr>
                <w:b/>
                <w:bCs/>
                <w:color w:val="000000"/>
                <w:sz w:val="24"/>
                <w:szCs w:val="24"/>
              </w:rPr>
            </w:pPr>
            <w:r w:rsidRPr="00754602">
              <w:rPr>
                <w:b/>
                <w:bCs/>
                <w:color w:val="000000"/>
                <w:sz w:val="24"/>
                <w:szCs w:val="24"/>
              </w:rPr>
              <w:t>Мобильность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hideMark/>
          </w:tcPr>
          <w:p w14:paraId="1206C9BB" w14:textId="77777777" w:rsidR="000E5B5F" w:rsidRPr="00754602" w:rsidRDefault="000E5B5F" w:rsidP="007D4935">
            <w:pP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754602">
              <w:rPr>
                <w:color w:val="000000"/>
                <w:sz w:val="24"/>
                <w:szCs w:val="24"/>
              </w:rPr>
              <w:t xml:space="preserve"> + Веб</w:t>
            </w:r>
            <w:r w:rsidRPr="00754602">
              <w:rPr>
                <w:color w:val="000000"/>
                <w:sz w:val="24"/>
                <w:szCs w:val="24"/>
              </w:rPr>
              <w:noBreakHyphen/>
              <w:t>интерфейс, адаптивный дизайн - Нет специализированного мобильного приложения.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hideMark/>
          </w:tcPr>
          <w:p w14:paraId="2975D8F0" w14:textId="77777777" w:rsidR="000E5B5F" w:rsidRPr="00754602" w:rsidRDefault="000E5B5F" w:rsidP="007D4935">
            <w:pP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754602">
              <w:rPr>
                <w:color w:val="000000"/>
                <w:sz w:val="24"/>
                <w:szCs w:val="24"/>
              </w:rPr>
              <w:t xml:space="preserve"> + Веб</w:t>
            </w:r>
            <w:r w:rsidRPr="00754602">
              <w:rPr>
                <w:color w:val="000000"/>
                <w:sz w:val="24"/>
                <w:szCs w:val="24"/>
              </w:rPr>
              <w:noBreakHyphen/>
              <w:t>интерфейс, мобильная версия - Отсутствие нативного мобильного приложения.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hideMark/>
          </w:tcPr>
          <w:p w14:paraId="29102609" w14:textId="77777777" w:rsidR="000E5B5F" w:rsidRPr="00754602" w:rsidRDefault="000E5B5F" w:rsidP="007D4935">
            <w:pP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754602">
              <w:rPr>
                <w:color w:val="000000"/>
                <w:sz w:val="24"/>
                <w:szCs w:val="24"/>
              </w:rPr>
              <w:t xml:space="preserve"> + Нативные приложения для </w:t>
            </w:r>
            <w:proofErr w:type="spellStart"/>
            <w:r w:rsidRPr="00754602">
              <w:rPr>
                <w:color w:val="000000"/>
                <w:sz w:val="24"/>
                <w:szCs w:val="24"/>
              </w:rPr>
              <w:t>iOS</w:t>
            </w:r>
            <w:proofErr w:type="spellEnd"/>
            <w:r w:rsidRPr="00754602">
              <w:rPr>
                <w:color w:val="000000"/>
                <w:sz w:val="24"/>
                <w:szCs w:val="24"/>
              </w:rPr>
              <w:t xml:space="preserve"> и </w:t>
            </w:r>
            <w:proofErr w:type="spellStart"/>
            <w:r w:rsidRPr="00754602">
              <w:rPr>
                <w:color w:val="000000"/>
                <w:sz w:val="24"/>
                <w:szCs w:val="24"/>
              </w:rPr>
              <w:t>Android</w:t>
            </w:r>
            <w:proofErr w:type="spellEnd"/>
            <w:r w:rsidRPr="00754602">
              <w:rPr>
                <w:color w:val="000000"/>
                <w:sz w:val="24"/>
                <w:szCs w:val="24"/>
              </w:rPr>
              <w:t xml:space="preserve"> с </w:t>
            </w:r>
            <w:proofErr w:type="spellStart"/>
            <w:r w:rsidRPr="00754602">
              <w:rPr>
                <w:color w:val="000000"/>
                <w:sz w:val="24"/>
                <w:szCs w:val="24"/>
              </w:rPr>
              <w:t>drag</w:t>
            </w:r>
            <w:r w:rsidRPr="00754602">
              <w:rPr>
                <w:color w:val="000000"/>
                <w:sz w:val="24"/>
                <w:szCs w:val="24"/>
              </w:rPr>
              <w:noBreakHyphen/>
              <w:t>and</w:t>
            </w:r>
            <w:r w:rsidRPr="00754602">
              <w:rPr>
                <w:color w:val="000000"/>
                <w:sz w:val="24"/>
                <w:szCs w:val="24"/>
              </w:rPr>
              <w:noBreakHyphen/>
              <w:t>drop</w:t>
            </w:r>
            <w:proofErr w:type="spellEnd"/>
            <w:r w:rsidRPr="00754602">
              <w:rPr>
                <w:color w:val="000000"/>
                <w:sz w:val="24"/>
                <w:szCs w:val="24"/>
              </w:rPr>
              <w:t xml:space="preserve"> интерфейсом - Веб</w:t>
            </w:r>
            <w:r w:rsidRPr="00754602">
              <w:rPr>
                <w:color w:val="000000"/>
                <w:sz w:val="24"/>
                <w:szCs w:val="24"/>
              </w:rPr>
              <w:noBreakHyphen/>
              <w:t>интерфейс менее функционален.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hideMark/>
          </w:tcPr>
          <w:p w14:paraId="6B8FFF9C" w14:textId="76640DC5" w:rsidR="000E5B5F" w:rsidRPr="00754602" w:rsidRDefault="000E5B5F" w:rsidP="007D4935">
            <w:pP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754602">
              <w:rPr>
                <w:color w:val="000000"/>
                <w:sz w:val="24"/>
                <w:szCs w:val="24"/>
              </w:rPr>
              <w:t xml:space="preserve"> + </w:t>
            </w:r>
            <w:r w:rsidR="007D4935" w:rsidRPr="00754602">
              <w:rPr>
                <w:color w:val="000000"/>
                <w:sz w:val="24"/>
                <w:szCs w:val="24"/>
              </w:rPr>
              <w:t>Веб-интерфейс</w:t>
            </w:r>
          </w:p>
        </w:tc>
      </w:tr>
    </w:tbl>
    <w:p w14:paraId="3BE276FD" w14:textId="54949BAD" w:rsidR="001236F4" w:rsidRPr="00754602" w:rsidRDefault="00754602" w:rsidP="00754602">
      <w:pPr>
        <w:spacing w:line="360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4</w:t>
      </w:r>
    </w:p>
    <w:p w14:paraId="05AB71AB" w14:textId="4596CD67" w:rsidR="000E5B5F" w:rsidRPr="00754602" w:rsidRDefault="000E5B5F" w:rsidP="007D4935">
      <w:pPr>
        <w:spacing w:line="360" w:lineRule="auto"/>
        <w:ind w:firstLine="0"/>
        <w:rPr>
          <w:b/>
          <w:bCs/>
          <w:sz w:val="24"/>
          <w:szCs w:val="24"/>
        </w:rPr>
      </w:pPr>
      <w:r w:rsidRPr="00754602">
        <w:rPr>
          <w:b/>
          <w:bCs/>
          <w:sz w:val="24"/>
          <w:szCs w:val="24"/>
        </w:rPr>
        <w:lastRenderedPageBreak/>
        <w:t>3 Управление проектом</w:t>
      </w:r>
    </w:p>
    <w:p w14:paraId="28ACCFC9" w14:textId="54E334B1" w:rsidR="001236F4" w:rsidRPr="00754602" w:rsidRDefault="000E5B5F" w:rsidP="007D4935">
      <w:pPr>
        <w:spacing w:line="360" w:lineRule="auto"/>
        <w:ind w:firstLine="0"/>
        <w:rPr>
          <w:sz w:val="24"/>
          <w:szCs w:val="24"/>
        </w:rPr>
      </w:pPr>
      <w:r w:rsidRPr="00754602">
        <w:rPr>
          <w:sz w:val="24"/>
          <w:szCs w:val="24"/>
        </w:rPr>
        <w:t>3.1 Решаемая проблема</w:t>
      </w:r>
    </w:p>
    <w:p w14:paraId="23A6C6BF" w14:textId="376E973D" w:rsidR="000E5B5F" w:rsidRPr="00754602" w:rsidRDefault="000E5B5F" w:rsidP="007D4935">
      <w:pPr>
        <w:spacing w:line="360" w:lineRule="auto"/>
        <w:ind w:firstLine="0"/>
        <w:rPr>
          <w:sz w:val="24"/>
          <w:szCs w:val="24"/>
        </w:rPr>
      </w:pPr>
      <w:r w:rsidRPr="00754602">
        <w:rPr>
          <w:sz w:val="24"/>
          <w:szCs w:val="24"/>
        </w:rPr>
        <w:t>Проблема систематизации и визуализации данных поступаемых с микроконтроллера, возможность настройки и управления данными и самим микроконтроллером.</w:t>
      </w:r>
    </w:p>
    <w:p w14:paraId="768CE4DC" w14:textId="730622D4" w:rsidR="001236F4" w:rsidRPr="00754602" w:rsidRDefault="000E5B5F" w:rsidP="007D4935">
      <w:pPr>
        <w:spacing w:line="360" w:lineRule="auto"/>
        <w:ind w:firstLine="0"/>
        <w:rPr>
          <w:sz w:val="24"/>
          <w:szCs w:val="24"/>
        </w:rPr>
      </w:pPr>
      <w:r w:rsidRPr="00754602">
        <w:rPr>
          <w:sz w:val="24"/>
          <w:szCs w:val="24"/>
        </w:rPr>
        <w:t>3.2 Карта выгодоприобретателей</w:t>
      </w:r>
    </w:p>
    <w:p w14:paraId="0724062E" w14:textId="1634D44B" w:rsidR="000E5B5F" w:rsidRPr="00754602" w:rsidRDefault="001236F4" w:rsidP="007D4935">
      <w:pPr>
        <w:spacing w:line="360" w:lineRule="auto"/>
        <w:ind w:firstLine="0"/>
        <w:rPr>
          <w:sz w:val="24"/>
          <w:szCs w:val="24"/>
        </w:rPr>
      </w:pPr>
      <w:r w:rsidRPr="00754602">
        <w:rPr>
          <w:sz w:val="24"/>
          <w:szCs w:val="24"/>
        </w:rPr>
        <w:t>Ц</w:t>
      </w:r>
      <w:r w:rsidR="00270023" w:rsidRPr="00754602">
        <w:rPr>
          <w:sz w:val="24"/>
          <w:szCs w:val="24"/>
        </w:rPr>
        <w:t xml:space="preserve">ентральный круг – НКБ ВС, ближний круг – команда проекта, дальний круг – </w:t>
      </w:r>
    </w:p>
    <w:p w14:paraId="57D74049" w14:textId="0B41B695" w:rsidR="00270023" w:rsidRPr="00754602" w:rsidRDefault="00270023" w:rsidP="007D4935">
      <w:pPr>
        <w:spacing w:line="360" w:lineRule="auto"/>
        <w:ind w:firstLine="0"/>
        <w:rPr>
          <w:sz w:val="24"/>
          <w:szCs w:val="24"/>
        </w:rPr>
      </w:pPr>
      <w:r w:rsidRPr="00754602">
        <w:rPr>
          <w:sz w:val="24"/>
          <w:szCs w:val="24"/>
        </w:rPr>
        <w:t>3.3 Дерево задач проекта</w:t>
      </w:r>
    </w:p>
    <w:p w14:paraId="0B60D657" w14:textId="3126F3DC" w:rsidR="00270023" w:rsidRPr="00754602" w:rsidRDefault="00270023" w:rsidP="007D4935">
      <w:pPr>
        <w:spacing w:line="360" w:lineRule="auto"/>
        <w:ind w:firstLine="0"/>
        <w:rPr>
          <w:sz w:val="24"/>
          <w:szCs w:val="24"/>
        </w:rPr>
      </w:pPr>
      <w:r w:rsidRPr="00754602">
        <w:rPr>
          <w:sz w:val="24"/>
          <w:szCs w:val="24"/>
        </w:rPr>
        <w:t>Организационные задачи: собрать команду, выбрать капитана, распределить роли, выбрать название. Программные задачи:</w:t>
      </w:r>
      <w:r w:rsidR="001236F4" w:rsidRPr="00754602">
        <w:rPr>
          <w:sz w:val="24"/>
          <w:szCs w:val="24"/>
        </w:rPr>
        <w:t xml:space="preserve"> </w:t>
      </w:r>
    </w:p>
    <w:p w14:paraId="27A98380" w14:textId="320F2D18" w:rsidR="00270023" w:rsidRPr="00754602" w:rsidRDefault="00270023" w:rsidP="007D4935">
      <w:pPr>
        <w:spacing w:line="360" w:lineRule="auto"/>
        <w:ind w:firstLine="0"/>
        <w:rPr>
          <w:sz w:val="24"/>
          <w:szCs w:val="24"/>
        </w:rPr>
      </w:pPr>
      <w:r w:rsidRPr="00754602">
        <w:rPr>
          <w:sz w:val="24"/>
          <w:szCs w:val="24"/>
        </w:rPr>
        <w:t>3.4 Ресурсы проекта</w:t>
      </w:r>
    </w:p>
    <w:p w14:paraId="23BDC24A" w14:textId="441E6F47" w:rsidR="00270023" w:rsidRPr="00754602" w:rsidRDefault="00270023" w:rsidP="007D4935">
      <w:pPr>
        <w:spacing w:line="360" w:lineRule="auto"/>
        <w:ind w:firstLine="0"/>
        <w:rPr>
          <w:sz w:val="24"/>
          <w:szCs w:val="24"/>
        </w:rPr>
      </w:pPr>
      <w:r w:rsidRPr="00754602">
        <w:rPr>
          <w:sz w:val="24"/>
          <w:szCs w:val="24"/>
        </w:rPr>
        <w:t>В создании продукта задействуются людские и программные ресурсы.</w:t>
      </w:r>
    </w:p>
    <w:p w14:paraId="71FB1BC6" w14:textId="3022B60A" w:rsidR="00270023" w:rsidRPr="00754602" w:rsidRDefault="00270023" w:rsidP="007D4935">
      <w:pPr>
        <w:spacing w:line="360" w:lineRule="auto"/>
        <w:ind w:firstLine="0"/>
        <w:rPr>
          <w:sz w:val="24"/>
          <w:szCs w:val="24"/>
        </w:rPr>
      </w:pPr>
      <w:r w:rsidRPr="00754602">
        <w:rPr>
          <w:sz w:val="24"/>
          <w:szCs w:val="24"/>
        </w:rPr>
        <w:t>3.5 План график проекта</w:t>
      </w:r>
    </w:p>
    <w:p w14:paraId="359A96F0" w14:textId="2C19E15D" w:rsidR="00270023" w:rsidRPr="00754602" w:rsidRDefault="003C02AB" w:rsidP="007D4935">
      <w:pPr>
        <w:spacing w:line="360" w:lineRule="auto"/>
        <w:ind w:firstLine="0"/>
        <w:rPr>
          <w:sz w:val="24"/>
          <w:szCs w:val="24"/>
        </w:rPr>
      </w:pPr>
      <w:r w:rsidRPr="00754602">
        <w:rPr>
          <w:noProof/>
          <w:sz w:val="24"/>
          <w:szCs w:val="24"/>
        </w:rPr>
        <w:drawing>
          <wp:inline distT="0" distB="0" distL="0" distR="0" wp14:anchorId="77E774A3" wp14:editId="61A5C3B6">
            <wp:extent cx="6242050" cy="3114675"/>
            <wp:effectExtent l="0" t="0" r="635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45056" cy="31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620C8" w14:textId="77777777" w:rsidR="00C078F0" w:rsidRDefault="00C078F0" w:rsidP="007D4935">
      <w:pPr>
        <w:spacing w:line="360" w:lineRule="auto"/>
        <w:ind w:firstLine="0"/>
        <w:rPr>
          <w:sz w:val="24"/>
          <w:szCs w:val="24"/>
        </w:rPr>
      </w:pPr>
    </w:p>
    <w:p w14:paraId="19FD41F3" w14:textId="77777777" w:rsidR="00C078F0" w:rsidRDefault="00C078F0" w:rsidP="007D4935">
      <w:pPr>
        <w:spacing w:line="360" w:lineRule="auto"/>
        <w:ind w:firstLine="0"/>
        <w:rPr>
          <w:sz w:val="24"/>
          <w:szCs w:val="24"/>
        </w:rPr>
      </w:pPr>
    </w:p>
    <w:p w14:paraId="26B6E931" w14:textId="77777777" w:rsidR="00C078F0" w:rsidRDefault="00C078F0" w:rsidP="007D4935">
      <w:pPr>
        <w:spacing w:line="360" w:lineRule="auto"/>
        <w:ind w:firstLine="0"/>
        <w:rPr>
          <w:sz w:val="24"/>
          <w:szCs w:val="24"/>
        </w:rPr>
      </w:pPr>
    </w:p>
    <w:p w14:paraId="3491A3B6" w14:textId="77777777" w:rsidR="00C078F0" w:rsidRDefault="00C078F0" w:rsidP="007D4935">
      <w:pPr>
        <w:spacing w:line="360" w:lineRule="auto"/>
        <w:ind w:firstLine="0"/>
        <w:rPr>
          <w:sz w:val="24"/>
          <w:szCs w:val="24"/>
        </w:rPr>
      </w:pPr>
    </w:p>
    <w:p w14:paraId="55C6E9E8" w14:textId="77777777" w:rsidR="00C078F0" w:rsidRDefault="00C078F0" w:rsidP="007D4935">
      <w:pPr>
        <w:spacing w:line="360" w:lineRule="auto"/>
        <w:ind w:firstLine="0"/>
        <w:rPr>
          <w:sz w:val="24"/>
          <w:szCs w:val="24"/>
        </w:rPr>
      </w:pPr>
    </w:p>
    <w:p w14:paraId="1AE38152" w14:textId="77777777" w:rsidR="00C078F0" w:rsidRDefault="00C078F0" w:rsidP="007D4935">
      <w:pPr>
        <w:spacing w:line="360" w:lineRule="auto"/>
        <w:ind w:firstLine="0"/>
        <w:rPr>
          <w:sz w:val="24"/>
          <w:szCs w:val="24"/>
        </w:rPr>
      </w:pPr>
    </w:p>
    <w:p w14:paraId="7A2BD928" w14:textId="77777777" w:rsidR="00C078F0" w:rsidRDefault="00C078F0" w:rsidP="007D4935">
      <w:pPr>
        <w:spacing w:line="360" w:lineRule="auto"/>
        <w:ind w:firstLine="0"/>
        <w:rPr>
          <w:sz w:val="24"/>
          <w:szCs w:val="24"/>
        </w:rPr>
      </w:pPr>
    </w:p>
    <w:p w14:paraId="752F076C" w14:textId="77777777" w:rsidR="00C078F0" w:rsidRDefault="00C078F0" w:rsidP="007D4935">
      <w:pPr>
        <w:spacing w:line="360" w:lineRule="auto"/>
        <w:ind w:firstLine="0"/>
        <w:rPr>
          <w:sz w:val="24"/>
          <w:szCs w:val="24"/>
        </w:rPr>
      </w:pPr>
    </w:p>
    <w:p w14:paraId="3CF72A5E" w14:textId="77777777" w:rsidR="00C078F0" w:rsidRDefault="00C078F0" w:rsidP="007D4935">
      <w:pPr>
        <w:spacing w:line="360" w:lineRule="auto"/>
        <w:ind w:firstLine="0"/>
        <w:rPr>
          <w:sz w:val="24"/>
          <w:szCs w:val="24"/>
        </w:rPr>
      </w:pPr>
    </w:p>
    <w:p w14:paraId="1E5FCCED" w14:textId="77777777" w:rsidR="00C078F0" w:rsidRDefault="00C078F0" w:rsidP="007D4935">
      <w:pPr>
        <w:spacing w:line="360" w:lineRule="auto"/>
        <w:ind w:firstLine="0"/>
        <w:rPr>
          <w:sz w:val="24"/>
          <w:szCs w:val="24"/>
        </w:rPr>
      </w:pPr>
    </w:p>
    <w:p w14:paraId="6BA6B46F" w14:textId="77777777" w:rsidR="00C078F0" w:rsidRDefault="00C078F0" w:rsidP="007D4935">
      <w:pPr>
        <w:spacing w:line="360" w:lineRule="auto"/>
        <w:ind w:firstLine="0"/>
        <w:rPr>
          <w:sz w:val="24"/>
          <w:szCs w:val="24"/>
        </w:rPr>
      </w:pPr>
    </w:p>
    <w:p w14:paraId="3BCFE7CC" w14:textId="77777777" w:rsidR="00C078F0" w:rsidRDefault="00C078F0" w:rsidP="007D4935">
      <w:pPr>
        <w:spacing w:line="360" w:lineRule="auto"/>
        <w:ind w:firstLine="0"/>
        <w:rPr>
          <w:sz w:val="24"/>
          <w:szCs w:val="24"/>
        </w:rPr>
      </w:pPr>
    </w:p>
    <w:p w14:paraId="2B8B5A47" w14:textId="7564EC73" w:rsidR="00270023" w:rsidRPr="00754602" w:rsidRDefault="00270023" w:rsidP="007D4935">
      <w:pPr>
        <w:spacing w:line="360" w:lineRule="auto"/>
        <w:ind w:firstLine="0"/>
        <w:rPr>
          <w:sz w:val="24"/>
          <w:szCs w:val="24"/>
        </w:rPr>
      </w:pPr>
      <w:r w:rsidRPr="00754602">
        <w:rPr>
          <w:sz w:val="24"/>
          <w:szCs w:val="24"/>
        </w:rPr>
        <w:lastRenderedPageBreak/>
        <w:t>3.6 Канбан-доска</w:t>
      </w:r>
    </w:p>
    <w:p w14:paraId="585B7A57" w14:textId="23EC044C" w:rsidR="00270023" w:rsidRPr="00754602" w:rsidRDefault="00C078F0" w:rsidP="007D4935">
      <w:pPr>
        <w:spacing w:line="360" w:lineRule="auto"/>
        <w:ind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306D8DA2" wp14:editId="3A8FA645">
            <wp:extent cx="5581650" cy="4762182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2012" cy="477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9F630" w14:textId="0361A87C" w:rsidR="00270023" w:rsidRPr="00754602" w:rsidRDefault="00270023" w:rsidP="007D4935">
      <w:pPr>
        <w:spacing w:line="360" w:lineRule="auto"/>
        <w:ind w:firstLine="0"/>
        <w:rPr>
          <w:sz w:val="24"/>
          <w:szCs w:val="24"/>
        </w:rPr>
      </w:pPr>
      <w:r w:rsidRPr="00754602">
        <w:rPr>
          <w:sz w:val="24"/>
          <w:szCs w:val="24"/>
        </w:rPr>
        <w:t>3.7 Ожидаемые результаты проекта</w:t>
      </w:r>
    </w:p>
    <w:p w14:paraId="42B8D41B" w14:textId="2D98BB62" w:rsidR="001236F4" w:rsidRPr="00754602" w:rsidRDefault="00270023" w:rsidP="007D4935">
      <w:pPr>
        <w:spacing w:line="360" w:lineRule="auto"/>
        <w:ind w:firstLine="0"/>
        <w:rPr>
          <w:sz w:val="24"/>
          <w:szCs w:val="24"/>
        </w:rPr>
      </w:pPr>
      <w:r w:rsidRPr="00754602">
        <w:rPr>
          <w:sz w:val="24"/>
          <w:szCs w:val="24"/>
        </w:rPr>
        <w:t xml:space="preserve">В результате работы команда изучит </w:t>
      </w:r>
      <w:proofErr w:type="spellStart"/>
      <w:r w:rsidRPr="00754602">
        <w:rPr>
          <w:sz w:val="24"/>
          <w:szCs w:val="24"/>
        </w:rPr>
        <w:t>backend</w:t>
      </w:r>
      <w:proofErr w:type="spellEnd"/>
      <w:r w:rsidRPr="00754602">
        <w:rPr>
          <w:sz w:val="24"/>
          <w:szCs w:val="24"/>
        </w:rPr>
        <w:t xml:space="preserve"> и </w:t>
      </w:r>
      <w:proofErr w:type="spellStart"/>
      <w:r w:rsidRPr="00754602">
        <w:rPr>
          <w:sz w:val="24"/>
          <w:szCs w:val="24"/>
        </w:rPr>
        <w:t>frontend</w:t>
      </w:r>
      <w:proofErr w:type="spellEnd"/>
      <w:r w:rsidRPr="00754602">
        <w:rPr>
          <w:sz w:val="24"/>
          <w:szCs w:val="24"/>
        </w:rPr>
        <w:t xml:space="preserve">, специфику сетевого протокола и создаст </w:t>
      </w:r>
      <w:proofErr w:type="spellStart"/>
      <w:r w:rsidRPr="00754602">
        <w:rPr>
          <w:sz w:val="24"/>
          <w:szCs w:val="24"/>
        </w:rPr>
        <w:t>dashboard</w:t>
      </w:r>
      <w:proofErr w:type="spellEnd"/>
      <w:r w:rsidRPr="00754602">
        <w:rPr>
          <w:sz w:val="24"/>
          <w:szCs w:val="24"/>
        </w:rPr>
        <w:t xml:space="preserve"> для </w:t>
      </w:r>
      <w:proofErr w:type="spellStart"/>
      <w:r w:rsidRPr="00754602">
        <w:rPr>
          <w:sz w:val="24"/>
          <w:szCs w:val="24"/>
        </w:rPr>
        <w:t>кастомной</w:t>
      </w:r>
      <w:proofErr w:type="spellEnd"/>
      <w:r w:rsidRPr="00754602">
        <w:rPr>
          <w:sz w:val="24"/>
          <w:szCs w:val="24"/>
        </w:rPr>
        <w:t xml:space="preserve"> среды.</w:t>
      </w:r>
    </w:p>
    <w:p w14:paraId="3F9EF10F" w14:textId="59905D01" w:rsidR="00270023" w:rsidRPr="00754602" w:rsidRDefault="00754602" w:rsidP="007D4935">
      <w:pPr>
        <w:spacing w:line="360" w:lineRule="auto"/>
        <w:ind w:firstLine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</w:t>
      </w:r>
      <w:r w:rsidR="00270023" w:rsidRPr="00754602">
        <w:rPr>
          <w:b/>
          <w:bCs/>
          <w:sz w:val="24"/>
          <w:szCs w:val="24"/>
        </w:rPr>
        <w:t xml:space="preserve"> Выполнение проекта</w:t>
      </w:r>
    </w:p>
    <w:p w14:paraId="6114D9D6" w14:textId="77F5D928" w:rsidR="00754602" w:rsidRPr="00754602" w:rsidRDefault="00270023" w:rsidP="007D4935">
      <w:pPr>
        <w:spacing w:line="360" w:lineRule="auto"/>
        <w:ind w:firstLine="0"/>
        <w:rPr>
          <w:sz w:val="24"/>
          <w:szCs w:val="24"/>
        </w:rPr>
      </w:pPr>
      <w:r w:rsidRPr="00754602">
        <w:rPr>
          <w:sz w:val="24"/>
          <w:szCs w:val="24"/>
        </w:rPr>
        <w:t xml:space="preserve">Создан прототип </w:t>
      </w:r>
      <w:r w:rsidRPr="00754602">
        <w:rPr>
          <w:sz w:val="24"/>
          <w:szCs w:val="24"/>
          <w:lang w:val="en-US"/>
        </w:rPr>
        <w:t>dashboard</w:t>
      </w:r>
      <w:r w:rsidRPr="00754602">
        <w:rPr>
          <w:sz w:val="24"/>
          <w:szCs w:val="24"/>
        </w:rPr>
        <w:t xml:space="preserve">, который принимает пакеты данных, конвертирует их из </w:t>
      </w:r>
      <w:proofErr w:type="spellStart"/>
      <w:r w:rsidRPr="00754602">
        <w:rPr>
          <w:sz w:val="24"/>
          <w:szCs w:val="24"/>
          <w:lang w:val="en-US"/>
        </w:rPr>
        <w:t>udp</w:t>
      </w:r>
      <w:proofErr w:type="spellEnd"/>
      <w:r w:rsidRPr="00754602">
        <w:rPr>
          <w:sz w:val="24"/>
          <w:szCs w:val="24"/>
        </w:rPr>
        <w:t xml:space="preserve"> в </w:t>
      </w:r>
      <w:proofErr w:type="spellStart"/>
      <w:r w:rsidRPr="00754602">
        <w:rPr>
          <w:sz w:val="24"/>
          <w:szCs w:val="24"/>
          <w:lang w:val="en-US"/>
        </w:rPr>
        <w:t>tcp</w:t>
      </w:r>
      <w:proofErr w:type="spellEnd"/>
      <w:r w:rsidRPr="00754602">
        <w:rPr>
          <w:sz w:val="24"/>
          <w:szCs w:val="24"/>
        </w:rPr>
        <w:t xml:space="preserve">, выводит их на </w:t>
      </w:r>
      <w:r w:rsidRPr="00754602">
        <w:rPr>
          <w:sz w:val="24"/>
          <w:szCs w:val="24"/>
          <w:lang w:val="en-US"/>
        </w:rPr>
        <w:t>frontend</w:t>
      </w:r>
      <w:r w:rsidRPr="00754602">
        <w:rPr>
          <w:sz w:val="24"/>
          <w:szCs w:val="24"/>
        </w:rPr>
        <w:t xml:space="preserve">. Принимаемые данные сохраняются в формате </w:t>
      </w:r>
      <w:r w:rsidRPr="00754602">
        <w:rPr>
          <w:sz w:val="24"/>
          <w:szCs w:val="24"/>
          <w:lang w:val="en-US"/>
        </w:rPr>
        <w:t>pickle</w:t>
      </w:r>
      <w:r w:rsidRPr="00754602">
        <w:rPr>
          <w:sz w:val="24"/>
          <w:szCs w:val="24"/>
        </w:rPr>
        <w:t xml:space="preserve">, данные отображены в удобном для чтения формате </w:t>
      </w:r>
      <w:r w:rsidRPr="00754602">
        <w:rPr>
          <w:sz w:val="24"/>
          <w:szCs w:val="24"/>
          <w:lang w:val="en-US"/>
        </w:rPr>
        <w:t>JSON</w:t>
      </w:r>
      <w:r w:rsidRPr="00754602">
        <w:rPr>
          <w:sz w:val="24"/>
          <w:szCs w:val="24"/>
        </w:rPr>
        <w:t>, масштаб графика изменяется с помощью коэффициентов. Возможно создание и редактирование скриптов и их реализация.</w:t>
      </w:r>
    </w:p>
    <w:p w14:paraId="2D128E5B" w14:textId="57596F26" w:rsidR="003343D6" w:rsidRPr="00754602" w:rsidRDefault="00754602" w:rsidP="00754602">
      <w:pPr>
        <w:suppressAutoHyphens/>
        <w:spacing w:line="360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5</w:t>
      </w:r>
    </w:p>
    <w:sectPr w:rsidR="003343D6" w:rsidRPr="00754602" w:rsidSect="00226142">
      <w:footerReference w:type="default" r:id="rId16"/>
      <w:pgSz w:w="11907" w:h="16840" w:code="9"/>
      <w:pgMar w:top="851" w:right="851" w:bottom="851" w:left="1418" w:header="284" w:footer="709" w:gutter="0"/>
      <w:pgNumType w:start="1"/>
      <w:cols w:space="720"/>
      <w:titlePg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698382" w14:textId="77777777" w:rsidR="00343537" w:rsidRDefault="00343537">
      <w:r>
        <w:separator/>
      </w:r>
    </w:p>
  </w:endnote>
  <w:endnote w:type="continuationSeparator" w:id="0">
    <w:p w14:paraId="5526BA70" w14:textId="77777777" w:rsidR="00343537" w:rsidRDefault="003435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BE5BA6" w14:textId="17F2CBAD" w:rsidR="00754602" w:rsidRDefault="00754602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8FAB7F" w14:textId="77777777" w:rsidR="00343537" w:rsidRDefault="00343537">
      <w:r>
        <w:separator/>
      </w:r>
    </w:p>
  </w:footnote>
  <w:footnote w:type="continuationSeparator" w:id="0">
    <w:p w14:paraId="508150C5" w14:textId="77777777" w:rsidR="00343537" w:rsidRDefault="003435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F51D7"/>
    <w:multiLevelType w:val="multilevel"/>
    <w:tmpl w:val="7EBC7536"/>
    <w:lvl w:ilvl="0">
      <w:start w:val="1"/>
      <w:numFmt w:val="decimal"/>
      <w:pStyle w:val="1"/>
      <w:lvlText w:val="%1"/>
      <w:lvlJc w:val="left"/>
      <w:pPr>
        <w:tabs>
          <w:tab w:val="num" w:pos="5046"/>
        </w:tabs>
        <w:ind w:left="5046" w:hanging="368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304"/>
        </w:tabs>
        <w:ind w:left="1304" w:hanging="595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lvlText w:val="%1.%2.%3"/>
      <w:lvlJc w:val="left"/>
      <w:pPr>
        <w:tabs>
          <w:tab w:val="num" w:pos="1474"/>
        </w:tabs>
        <w:ind w:left="1474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88"/>
        </w:tabs>
        <w:ind w:left="1588" w:hanging="87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758"/>
        </w:tabs>
        <w:ind w:left="1758" w:hanging="104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367"/>
        </w:tabs>
        <w:ind w:left="486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087"/>
        </w:tabs>
        <w:ind w:left="536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47"/>
        </w:tabs>
        <w:ind w:left="587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167"/>
        </w:tabs>
        <w:ind w:left="6447" w:hanging="1440"/>
      </w:pPr>
      <w:rPr>
        <w:rFonts w:hint="default"/>
      </w:rPr>
    </w:lvl>
  </w:abstractNum>
  <w:abstractNum w:abstractNumId="1" w15:restartNumberingAfterBreak="0">
    <w:nsid w:val="058B4FA2"/>
    <w:multiLevelType w:val="multilevel"/>
    <w:tmpl w:val="9ABE0E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84A3422"/>
    <w:multiLevelType w:val="hybridMultilevel"/>
    <w:tmpl w:val="72269C7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A47F1F"/>
    <w:multiLevelType w:val="multilevel"/>
    <w:tmpl w:val="E61663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  <w:b/>
        <w:sz w:val="28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BEB6387"/>
    <w:multiLevelType w:val="hybridMultilevel"/>
    <w:tmpl w:val="0798BB36"/>
    <w:lvl w:ilvl="0" w:tplc="F57E65D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26275A4"/>
    <w:multiLevelType w:val="hybridMultilevel"/>
    <w:tmpl w:val="B0D08CA4"/>
    <w:lvl w:ilvl="0" w:tplc="C5DC1FB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54656B1"/>
    <w:multiLevelType w:val="multilevel"/>
    <w:tmpl w:val="9ABE0E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8C97FB3"/>
    <w:multiLevelType w:val="hybridMultilevel"/>
    <w:tmpl w:val="942A8C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A96CC0"/>
    <w:multiLevelType w:val="singleLevel"/>
    <w:tmpl w:val="4D16D76A"/>
    <w:lvl w:ilvl="0">
      <w:start w:val="1"/>
      <w:numFmt w:val="bullet"/>
      <w:pStyle w:val="-"/>
      <w:lvlText w:val="-"/>
      <w:lvlJc w:val="left"/>
      <w:pPr>
        <w:tabs>
          <w:tab w:val="num" w:pos="1040"/>
        </w:tabs>
        <w:ind w:left="0" w:firstLine="68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1CA652A9"/>
    <w:multiLevelType w:val="hybridMultilevel"/>
    <w:tmpl w:val="DEDC211E"/>
    <w:lvl w:ilvl="0" w:tplc="F57E65D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DBE499B"/>
    <w:multiLevelType w:val="hybridMultilevel"/>
    <w:tmpl w:val="F4CAB51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1EC10342"/>
    <w:multiLevelType w:val="multilevel"/>
    <w:tmpl w:val="E61663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  <w:b/>
        <w:sz w:val="28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3A1069E"/>
    <w:multiLevelType w:val="multilevel"/>
    <w:tmpl w:val="7BC6D5D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299564E8"/>
    <w:multiLevelType w:val="hybridMultilevel"/>
    <w:tmpl w:val="ED1AA7BE"/>
    <w:lvl w:ilvl="0" w:tplc="F57E65D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2EFA6DAA"/>
    <w:multiLevelType w:val="multilevel"/>
    <w:tmpl w:val="9ABE0E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FFD49A4"/>
    <w:multiLevelType w:val="multilevel"/>
    <w:tmpl w:val="E61663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  <w:b/>
        <w:sz w:val="28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7C542EC"/>
    <w:multiLevelType w:val="singleLevel"/>
    <w:tmpl w:val="78E2F492"/>
    <w:lvl w:ilvl="0">
      <w:start w:val="1"/>
      <w:numFmt w:val="bullet"/>
      <w:lvlText w:val=""/>
      <w:lvlJc w:val="left"/>
      <w:pPr>
        <w:tabs>
          <w:tab w:val="num" w:pos="1080"/>
        </w:tabs>
        <w:ind w:left="0" w:firstLine="720"/>
      </w:pPr>
      <w:rPr>
        <w:rFonts w:ascii="Symbol" w:hAnsi="Symbol" w:hint="default"/>
      </w:rPr>
    </w:lvl>
  </w:abstractNum>
  <w:abstractNum w:abstractNumId="17" w15:restartNumberingAfterBreak="0">
    <w:nsid w:val="3BCC347B"/>
    <w:multiLevelType w:val="multilevel"/>
    <w:tmpl w:val="1BFCD170"/>
    <w:lvl w:ilvl="0">
      <w:start w:val="1"/>
      <w:numFmt w:val="none"/>
      <w:pStyle w:val="a"/>
      <w:suff w:val="space"/>
      <w:lvlText w:val="Рисунок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3F351A70"/>
    <w:multiLevelType w:val="hybridMultilevel"/>
    <w:tmpl w:val="C34481E0"/>
    <w:lvl w:ilvl="0" w:tplc="9E5E0C40">
      <w:numFmt w:val="bullet"/>
      <w:lvlText w:val="−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09A1AF2"/>
    <w:multiLevelType w:val="hybridMultilevel"/>
    <w:tmpl w:val="2F5070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7D0D57"/>
    <w:multiLevelType w:val="hybridMultilevel"/>
    <w:tmpl w:val="08CAB23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7AD06F9"/>
    <w:multiLevelType w:val="hybridMultilevel"/>
    <w:tmpl w:val="7FEE6E1E"/>
    <w:lvl w:ilvl="0" w:tplc="2E6EB51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A0A1DAC"/>
    <w:multiLevelType w:val="multilevel"/>
    <w:tmpl w:val="028C015A"/>
    <w:lvl w:ilvl="0">
      <w:start w:val="1"/>
      <w:numFmt w:val="none"/>
      <w:pStyle w:val="a0"/>
      <w:suff w:val="space"/>
      <w:lvlText w:val="Т а б л и ц а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23" w15:restartNumberingAfterBreak="0">
    <w:nsid w:val="53C60D2E"/>
    <w:multiLevelType w:val="hybridMultilevel"/>
    <w:tmpl w:val="A8149298"/>
    <w:lvl w:ilvl="0" w:tplc="2E6EB51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807BA6"/>
    <w:multiLevelType w:val="hybridMultilevel"/>
    <w:tmpl w:val="5F32648E"/>
    <w:lvl w:ilvl="0" w:tplc="2524508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BEF17F8"/>
    <w:multiLevelType w:val="hybridMultilevel"/>
    <w:tmpl w:val="97725B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110EFA"/>
    <w:multiLevelType w:val="hybridMultilevel"/>
    <w:tmpl w:val="822443F4"/>
    <w:lvl w:ilvl="0" w:tplc="2E6EB51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D0158B"/>
    <w:multiLevelType w:val="hybridMultilevel"/>
    <w:tmpl w:val="5930129E"/>
    <w:lvl w:ilvl="0" w:tplc="F57E65D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632E2D9E"/>
    <w:multiLevelType w:val="multilevel"/>
    <w:tmpl w:val="6F8A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4851046"/>
    <w:multiLevelType w:val="multilevel"/>
    <w:tmpl w:val="224C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693CA6"/>
    <w:multiLevelType w:val="multilevel"/>
    <w:tmpl w:val="8E8ADFD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BD5A24"/>
    <w:multiLevelType w:val="hybridMultilevel"/>
    <w:tmpl w:val="C7602E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06473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67770DA8"/>
    <w:multiLevelType w:val="multilevel"/>
    <w:tmpl w:val="2C8C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F653C55"/>
    <w:multiLevelType w:val="hybridMultilevel"/>
    <w:tmpl w:val="B324E2FE"/>
    <w:lvl w:ilvl="0" w:tplc="B9F43E24">
      <w:start w:val="1"/>
      <w:numFmt w:val="bullet"/>
      <w:pStyle w:val="20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74065728"/>
    <w:multiLevelType w:val="hybridMultilevel"/>
    <w:tmpl w:val="AC18872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76F84B79"/>
    <w:multiLevelType w:val="multilevel"/>
    <w:tmpl w:val="32704EF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7" w15:restartNumberingAfterBreak="0">
    <w:nsid w:val="790F7ECC"/>
    <w:multiLevelType w:val="multilevel"/>
    <w:tmpl w:val="BD5059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0554E4"/>
    <w:multiLevelType w:val="hybridMultilevel"/>
    <w:tmpl w:val="12E43434"/>
    <w:lvl w:ilvl="0" w:tplc="9E5E0C40">
      <w:numFmt w:val="bullet"/>
      <w:lvlText w:val="−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B4B3B5F"/>
    <w:multiLevelType w:val="multilevel"/>
    <w:tmpl w:val="0E3C98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AF3D0B"/>
    <w:multiLevelType w:val="multilevel"/>
    <w:tmpl w:val="21900E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081D9A"/>
    <w:multiLevelType w:val="hybridMultilevel"/>
    <w:tmpl w:val="C4C43D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2364698">
    <w:abstractNumId w:val="17"/>
  </w:num>
  <w:num w:numId="2" w16cid:durableId="9527149">
    <w:abstractNumId w:val="22"/>
  </w:num>
  <w:num w:numId="3" w16cid:durableId="715203245">
    <w:abstractNumId w:val="8"/>
  </w:num>
  <w:num w:numId="4" w16cid:durableId="1538853833">
    <w:abstractNumId w:val="0"/>
  </w:num>
  <w:num w:numId="5" w16cid:durableId="1443725260">
    <w:abstractNumId w:val="2"/>
  </w:num>
  <w:num w:numId="6" w16cid:durableId="1133060009">
    <w:abstractNumId w:val="31"/>
  </w:num>
  <w:num w:numId="7" w16cid:durableId="2045865579">
    <w:abstractNumId w:val="41"/>
  </w:num>
  <w:num w:numId="8" w16cid:durableId="1062098358">
    <w:abstractNumId w:val="33"/>
  </w:num>
  <w:num w:numId="9" w16cid:durableId="2058890669">
    <w:abstractNumId w:val="28"/>
  </w:num>
  <w:num w:numId="10" w16cid:durableId="718018340">
    <w:abstractNumId w:val="35"/>
  </w:num>
  <w:num w:numId="11" w16cid:durableId="1040780728">
    <w:abstractNumId w:val="20"/>
  </w:num>
  <w:num w:numId="12" w16cid:durableId="726152988">
    <w:abstractNumId w:val="0"/>
    <w:lvlOverride w:ilvl="0">
      <w:startOverride w:val="14"/>
    </w:lvlOverride>
    <w:lvlOverride w:ilvl="1">
      <w:startOverride w:val="2"/>
    </w:lvlOverride>
  </w:num>
  <w:num w:numId="13" w16cid:durableId="899441283">
    <w:abstractNumId w:val="24"/>
  </w:num>
  <w:num w:numId="14" w16cid:durableId="548610062">
    <w:abstractNumId w:val="34"/>
  </w:num>
  <w:num w:numId="15" w16cid:durableId="274557971">
    <w:abstractNumId w:val="14"/>
  </w:num>
  <w:num w:numId="16" w16cid:durableId="1695036456">
    <w:abstractNumId w:val="26"/>
  </w:num>
  <w:num w:numId="17" w16cid:durableId="1450247589">
    <w:abstractNumId w:val="21"/>
  </w:num>
  <w:num w:numId="18" w16cid:durableId="1891913229">
    <w:abstractNumId w:val="5"/>
  </w:num>
  <w:num w:numId="19" w16cid:durableId="1265917550">
    <w:abstractNumId w:val="25"/>
  </w:num>
  <w:num w:numId="20" w16cid:durableId="15491061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668797012">
    <w:abstractNumId w:val="3"/>
  </w:num>
  <w:num w:numId="22" w16cid:durableId="890729342">
    <w:abstractNumId w:val="4"/>
  </w:num>
  <w:num w:numId="23" w16cid:durableId="373971386">
    <w:abstractNumId w:val="37"/>
  </w:num>
  <w:num w:numId="24" w16cid:durableId="917248976">
    <w:abstractNumId w:val="40"/>
  </w:num>
  <w:num w:numId="25" w16cid:durableId="1008218727">
    <w:abstractNumId w:val="29"/>
  </w:num>
  <w:num w:numId="26" w16cid:durableId="2141068056">
    <w:abstractNumId w:val="30"/>
  </w:num>
  <w:num w:numId="27" w16cid:durableId="1765302875">
    <w:abstractNumId w:val="39"/>
  </w:num>
  <w:num w:numId="28" w16cid:durableId="1068653124">
    <w:abstractNumId w:val="13"/>
  </w:num>
  <w:num w:numId="29" w16cid:durableId="1185362266">
    <w:abstractNumId w:val="9"/>
  </w:num>
  <w:num w:numId="30" w16cid:durableId="1944457310">
    <w:abstractNumId w:val="11"/>
  </w:num>
  <w:num w:numId="31" w16cid:durableId="1974676884">
    <w:abstractNumId w:val="27"/>
  </w:num>
  <w:num w:numId="32" w16cid:durableId="1042703948">
    <w:abstractNumId w:val="15"/>
  </w:num>
  <w:num w:numId="33" w16cid:durableId="724111164">
    <w:abstractNumId w:val="6"/>
  </w:num>
  <w:num w:numId="34" w16cid:durableId="1017658871">
    <w:abstractNumId w:val="1"/>
  </w:num>
  <w:num w:numId="35" w16cid:durableId="780337624">
    <w:abstractNumId w:val="16"/>
  </w:num>
  <w:num w:numId="36" w16cid:durableId="1382053616">
    <w:abstractNumId w:val="10"/>
  </w:num>
  <w:num w:numId="37" w16cid:durableId="616328862">
    <w:abstractNumId w:val="7"/>
  </w:num>
  <w:num w:numId="38" w16cid:durableId="1176653151">
    <w:abstractNumId w:val="32"/>
  </w:num>
  <w:num w:numId="39" w16cid:durableId="1743286111">
    <w:abstractNumId w:val="12"/>
  </w:num>
  <w:num w:numId="40" w16cid:durableId="800995104">
    <w:abstractNumId w:val="23"/>
  </w:num>
  <w:num w:numId="41" w16cid:durableId="520976651">
    <w:abstractNumId w:val="38"/>
  </w:num>
  <w:num w:numId="42" w16cid:durableId="1344473775">
    <w:abstractNumId w:val="18"/>
  </w:num>
  <w:num w:numId="43" w16cid:durableId="218371577">
    <w:abstractNumId w:val="19"/>
  </w:num>
  <w:num w:numId="44" w16cid:durableId="1479376467">
    <w:abstractNumId w:val="3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autoHyphenation/>
  <w:hyphenationZone w:val="357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CBC"/>
    <w:rsid w:val="0000180C"/>
    <w:rsid w:val="0000379F"/>
    <w:rsid w:val="0000443F"/>
    <w:rsid w:val="00010BC5"/>
    <w:rsid w:val="00011DFF"/>
    <w:rsid w:val="00011EB4"/>
    <w:rsid w:val="000147F2"/>
    <w:rsid w:val="00016B17"/>
    <w:rsid w:val="000242D8"/>
    <w:rsid w:val="00026B1C"/>
    <w:rsid w:val="00027519"/>
    <w:rsid w:val="000317A3"/>
    <w:rsid w:val="00032B0D"/>
    <w:rsid w:val="00035FAA"/>
    <w:rsid w:val="00041CD6"/>
    <w:rsid w:val="00054143"/>
    <w:rsid w:val="00056070"/>
    <w:rsid w:val="00060A9A"/>
    <w:rsid w:val="00067704"/>
    <w:rsid w:val="00067CF7"/>
    <w:rsid w:val="0007102D"/>
    <w:rsid w:val="000832C5"/>
    <w:rsid w:val="00083582"/>
    <w:rsid w:val="00084EEB"/>
    <w:rsid w:val="000908E8"/>
    <w:rsid w:val="0009518B"/>
    <w:rsid w:val="000A5286"/>
    <w:rsid w:val="000A5642"/>
    <w:rsid w:val="000A63D2"/>
    <w:rsid w:val="000B09AE"/>
    <w:rsid w:val="000B21DA"/>
    <w:rsid w:val="000B3563"/>
    <w:rsid w:val="000B56E4"/>
    <w:rsid w:val="000C0A32"/>
    <w:rsid w:val="000C1168"/>
    <w:rsid w:val="000C1CC8"/>
    <w:rsid w:val="000C2469"/>
    <w:rsid w:val="000C4E62"/>
    <w:rsid w:val="000C55AB"/>
    <w:rsid w:val="000D063C"/>
    <w:rsid w:val="000D0922"/>
    <w:rsid w:val="000D1656"/>
    <w:rsid w:val="000D1A32"/>
    <w:rsid w:val="000D38F2"/>
    <w:rsid w:val="000D3CB3"/>
    <w:rsid w:val="000E0EBD"/>
    <w:rsid w:val="000E1C4C"/>
    <w:rsid w:val="000E2C37"/>
    <w:rsid w:val="000E41D0"/>
    <w:rsid w:val="000E5B5F"/>
    <w:rsid w:val="000E68BD"/>
    <w:rsid w:val="000F02E6"/>
    <w:rsid w:val="000F21CC"/>
    <w:rsid w:val="000F5928"/>
    <w:rsid w:val="00100BFF"/>
    <w:rsid w:val="00101D0C"/>
    <w:rsid w:val="00104ADF"/>
    <w:rsid w:val="001070BE"/>
    <w:rsid w:val="00107F19"/>
    <w:rsid w:val="001122D4"/>
    <w:rsid w:val="00112655"/>
    <w:rsid w:val="001137DE"/>
    <w:rsid w:val="0011433A"/>
    <w:rsid w:val="001164CA"/>
    <w:rsid w:val="00116F5C"/>
    <w:rsid w:val="00117189"/>
    <w:rsid w:val="00121675"/>
    <w:rsid w:val="001236F4"/>
    <w:rsid w:val="00124497"/>
    <w:rsid w:val="001323A9"/>
    <w:rsid w:val="00133524"/>
    <w:rsid w:val="001352B3"/>
    <w:rsid w:val="001405CA"/>
    <w:rsid w:val="001408A8"/>
    <w:rsid w:val="00141EE7"/>
    <w:rsid w:val="00146725"/>
    <w:rsid w:val="00147FF4"/>
    <w:rsid w:val="00150ACA"/>
    <w:rsid w:val="00150EBC"/>
    <w:rsid w:val="00151530"/>
    <w:rsid w:val="00155414"/>
    <w:rsid w:val="001631AB"/>
    <w:rsid w:val="00163EF4"/>
    <w:rsid w:val="0016553A"/>
    <w:rsid w:val="0017228C"/>
    <w:rsid w:val="00175DE9"/>
    <w:rsid w:val="001808FC"/>
    <w:rsid w:val="00180B77"/>
    <w:rsid w:val="00193267"/>
    <w:rsid w:val="00194715"/>
    <w:rsid w:val="00197B2E"/>
    <w:rsid w:val="001A44D6"/>
    <w:rsid w:val="001A5F9D"/>
    <w:rsid w:val="001B0DF8"/>
    <w:rsid w:val="001B4AFB"/>
    <w:rsid w:val="001B4BC8"/>
    <w:rsid w:val="001B6E85"/>
    <w:rsid w:val="001B75B6"/>
    <w:rsid w:val="001C1883"/>
    <w:rsid w:val="001C4C16"/>
    <w:rsid w:val="001C554A"/>
    <w:rsid w:val="001D0069"/>
    <w:rsid w:val="001D08C1"/>
    <w:rsid w:val="001D31B5"/>
    <w:rsid w:val="001D3A4C"/>
    <w:rsid w:val="001E05B8"/>
    <w:rsid w:val="001E117E"/>
    <w:rsid w:val="001E33BD"/>
    <w:rsid w:val="001E45E6"/>
    <w:rsid w:val="001F2D50"/>
    <w:rsid w:val="001F32DD"/>
    <w:rsid w:val="001F4D11"/>
    <w:rsid w:val="0020124A"/>
    <w:rsid w:val="0020152C"/>
    <w:rsid w:val="00210837"/>
    <w:rsid w:val="00212358"/>
    <w:rsid w:val="002127C8"/>
    <w:rsid w:val="002148C3"/>
    <w:rsid w:val="00216805"/>
    <w:rsid w:val="00220CBC"/>
    <w:rsid w:val="00221DC0"/>
    <w:rsid w:val="002258C7"/>
    <w:rsid w:val="00226142"/>
    <w:rsid w:val="00226344"/>
    <w:rsid w:val="0022673D"/>
    <w:rsid w:val="002277D0"/>
    <w:rsid w:val="00231E8B"/>
    <w:rsid w:val="00236AE6"/>
    <w:rsid w:val="00236CD6"/>
    <w:rsid w:val="00236CD9"/>
    <w:rsid w:val="0024005C"/>
    <w:rsid w:val="002414A0"/>
    <w:rsid w:val="00244735"/>
    <w:rsid w:val="0024729A"/>
    <w:rsid w:val="0025544B"/>
    <w:rsid w:val="002564B9"/>
    <w:rsid w:val="00257EE4"/>
    <w:rsid w:val="00262978"/>
    <w:rsid w:val="00265E45"/>
    <w:rsid w:val="002679AF"/>
    <w:rsid w:val="00270023"/>
    <w:rsid w:val="00270C95"/>
    <w:rsid w:val="00276C8D"/>
    <w:rsid w:val="002824E0"/>
    <w:rsid w:val="00282A58"/>
    <w:rsid w:val="002830C0"/>
    <w:rsid w:val="0028368D"/>
    <w:rsid w:val="0028731C"/>
    <w:rsid w:val="00292FC7"/>
    <w:rsid w:val="002979A8"/>
    <w:rsid w:val="00297A94"/>
    <w:rsid w:val="002A163E"/>
    <w:rsid w:val="002A2721"/>
    <w:rsid w:val="002A39EB"/>
    <w:rsid w:val="002A6917"/>
    <w:rsid w:val="002A6AF1"/>
    <w:rsid w:val="002B5E87"/>
    <w:rsid w:val="002C1246"/>
    <w:rsid w:val="002C36EA"/>
    <w:rsid w:val="002D27A3"/>
    <w:rsid w:val="002D60C9"/>
    <w:rsid w:val="002D69D2"/>
    <w:rsid w:val="002D7BA1"/>
    <w:rsid w:val="002E2B39"/>
    <w:rsid w:val="002E47B5"/>
    <w:rsid w:val="002E7932"/>
    <w:rsid w:val="002F55FA"/>
    <w:rsid w:val="002F6190"/>
    <w:rsid w:val="002F7E0F"/>
    <w:rsid w:val="002F7FFB"/>
    <w:rsid w:val="003069B2"/>
    <w:rsid w:val="00306E05"/>
    <w:rsid w:val="003112D0"/>
    <w:rsid w:val="00311BD7"/>
    <w:rsid w:val="00315EEE"/>
    <w:rsid w:val="00321B7C"/>
    <w:rsid w:val="0032418B"/>
    <w:rsid w:val="003343D6"/>
    <w:rsid w:val="00336500"/>
    <w:rsid w:val="00337DA0"/>
    <w:rsid w:val="00342810"/>
    <w:rsid w:val="00343537"/>
    <w:rsid w:val="00344CF8"/>
    <w:rsid w:val="003476C9"/>
    <w:rsid w:val="003514EC"/>
    <w:rsid w:val="00357F32"/>
    <w:rsid w:val="0036022D"/>
    <w:rsid w:val="00361319"/>
    <w:rsid w:val="00367C7A"/>
    <w:rsid w:val="003716E6"/>
    <w:rsid w:val="00392FF0"/>
    <w:rsid w:val="00394B54"/>
    <w:rsid w:val="0039658D"/>
    <w:rsid w:val="003A58A9"/>
    <w:rsid w:val="003B07E8"/>
    <w:rsid w:val="003B325B"/>
    <w:rsid w:val="003C02AB"/>
    <w:rsid w:val="003C08F5"/>
    <w:rsid w:val="003C1948"/>
    <w:rsid w:val="003C2AFA"/>
    <w:rsid w:val="003C4462"/>
    <w:rsid w:val="003C5759"/>
    <w:rsid w:val="003C5FFC"/>
    <w:rsid w:val="003C77E9"/>
    <w:rsid w:val="003C7BBF"/>
    <w:rsid w:val="003D4771"/>
    <w:rsid w:val="003D522B"/>
    <w:rsid w:val="003D605B"/>
    <w:rsid w:val="003D7669"/>
    <w:rsid w:val="003D7AE9"/>
    <w:rsid w:val="003E7101"/>
    <w:rsid w:val="003F7B73"/>
    <w:rsid w:val="00404C3A"/>
    <w:rsid w:val="004055DE"/>
    <w:rsid w:val="004116E3"/>
    <w:rsid w:val="004170F1"/>
    <w:rsid w:val="00417ED3"/>
    <w:rsid w:val="00421CAB"/>
    <w:rsid w:val="00422472"/>
    <w:rsid w:val="00425D40"/>
    <w:rsid w:val="00433650"/>
    <w:rsid w:val="00437293"/>
    <w:rsid w:val="0043769C"/>
    <w:rsid w:val="0043791B"/>
    <w:rsid w:val="004419D8"/>
    <w:rsid w:val="00444BDF"/>
    <w:rsid w:val="00447D84"/>
    <w:rsid w:val="00452A7B"/>
    <w:rsid w:val="004555D7"/>
    <w:rsid w:val="00462ABF"/>
    <w:rsid w:val="00470422"/>
    <w:rsid w:val="004721DF"/>
    <w:rsid w:val="00476F01"/>
    <w:rsid w:val="00477494"/>
    <w:rsid w:val="00483085"/>
    <w:rsid w:val="00493757"/>
    <w:rsid w:val="004A0953"/>
    <w:rsid w:val="004A153D"/>
    <w:rsid w:val="004A4C04"/>
    <w:rsid w:val="004A5625"/>
    <w:rsid w:val="004A6F1D"/>
    <w:rsid w:val="004B49AD"/>
    <w:rsid w:val="004B64F4"/>
    <w:rsid w:val="004B65CB"/>
    <w:rsid w:val="004C21C9"/>
    <w:rsid w:val="004C5B97"/>
    <w:rsid w:val="004D3FF2"/>
    <w:rsid w:val="004D61C6"/>
    <w:rsid w:val="004E73A4"/>
    <w:rsid w:val="00501D8A"/>
    <w:rsid w:val="0050363D"/>
    <w:rsid w:val="00505E00"/>
    <w:rsid w:val="00507364"/>
    <w:rsid w:val="00507DF4"/>
    <w:rsid w:val="00507F2E"/>
    <w:rsid w:val="0051004A"/>
    <w:rsid w:val="00520FD5"/>
    <w:rsid w:val="00521804"/>
    <w:rsid w:val="00521E97"/>
    <w:rsid w:val="005223FA"/>
    <w:rsid w:val="0052546D"/>
    <w:rsid w:val="0052681A"/>
    <w:rsid w:val="00532BA1"/>
    <w:rsid w:val="00535894"/>
    <w:rsid w:val="00536C1F"/>
    <w:rsid w:val="00540446"/>
    <w:rsid w:val="00541675"/>
    <w:rsid w:val="005422EE"/>
    <w:rsid w:val="005436DB"/>
    <w:rsid w:val="00543D18"/>
    <w:rsid w:val="005442D1"/>
    <w:rsid w:val="0054455D"/>
    <w:rsid w:val="00550821"/>
    <w:rsid w:val="0055160F"/>
    <w:rsid w:val="0055167C"/>
    <w:rsid w:val="0055544C"/>
    <w:rsid w:val="00557DA1"/>
    <w:rsid w:val="00560962"/>
    <w:rsid w:val="00561DCA"/>
    <w:rsid w:val="005640FF"/>
    <w:rsid w:val="00565EBB"/>
    <w:rsid w:val="005677DF"/>
    <w:rsid w:val="00581714"/>
    <w:rsid w:val="00585BB0"/>
    <w:rsid w:val="00587C5A"/>
    <w:rsid w:val="005920C5"/>
    <w:rsid w:val="00597482"/>
    <w:rsid w:val="005A03BC"/>
    <w:rsid w:val="005A3373"/>
    <w:rsid w:val="005A6B97"/>
    <w:rsid w:val="005A6D13"/>
    <w:rsid w:val="005A7576"/>
    <w:rsid w:val="005B1221"/>
    <w:rsid w:val="005B2919"/>
    <w:rsid w:val="005B7E1E"/>
    <w:rsid w:val="005C08B9"/>
    <w:rsid w:val="005C4965"/>
    <w:rsid w:val="005D3486"/>
    <w:rsid w:val="005D49A6"/>
    <w:rsid w:val="005D6045"/>
    <w:rsid w:val="005E1240"/>
    <w:rsid w:val="005E296C"/>
    <w:rsid w:val="005E40AC"/>
    <w:rsid w:val="005E584A"/>
    <w:rsid w:val="005F13FE"/>
    <w:rsid w:val="005F199F"/>
    <w:rsid w:val="005F316C"/>
    <w:rsid w:val="005F5F92"/>
    <w:rsid w:val="005F6E0F"/>
    <w:rsid w:val="00600F69"/>
    <w:rsid w:val="00601C58"/>
    <w:rsid w:val="006029FF"/>
    <w:rsid w:val="00603BBC"/>
    <w:rsid w:val="006177BD"/>
    <w:rsid w:val="0062650C"/>
    <w:rsid w:val="006322F1"/>
    <w:rsid w:val="00636E17"/>
    <w:rsid w:val="00637DEA"/>
    <w:rsid w:val="00643B74"/>
    <w:rsid w:val="006512C2"/>
    <w:rsid w:val="00652026"/>
    <w:rsid w:val="006536A8"/>
    <w:rsid w:val="006712DB"/>
    <w:rsid w:val="00673682"/>
    <w:rsid w:val="006749D5"/>
    <w:rsid w:val="00676F4E"/>
    <w:rsid w:val="00681A9F"/>
    <w:rsid w:val="006822F8"/>
    <w:rsid w:val="00683AD2"/>
    <w:rsid w:val="006926D2"/>
    <w:rsid w:val="00693591"/>
    <w:rsid w:val="00695BBB"/>
    <w:rsid w:val="00695BCD"/>
    <w:rsid w:val="00696878"/>
    <w:rsid w:val="006A3FC9"/>
    <w:rsid w:val="006A42AA"/>
    <w:rsid w:val="006A681A"/>
    <w:rsid w:val="006A6FDB"/>
    <w:rsid w:val="006B19CF"/>
    <w:rsid w:val="006B1FD9"/>
    <w:rsid w:val="006C088B"/>
    <w:rsid w:val="006C17F0"/>
    <w:rsid w:val="006C51B7"/>
    <w:rsid w:val="006C73A6"/>
    <w:rsid w:val="006E17FF"/>
    <w:rsid w:val="006E3BB2"/>
    <w:rsid w:val="006E62CA"/>
    <w:rsid w:val="006E6A1E"/>
    <w:rsid w:val="006E6DEA"/>
    <w:rsid w:val="006E74D8"/>
    <w:rsid w:val="006F13D1"/>
    <w:rsid w:val="00707CDF"/>
    <w:rsid w:val="00712D7C"/>
    <w:rsid w:val="00716C10"/>
    <w:rsid w:val="00727E99"/>
    <w:rsid w:val="0073247F"/>
    <w:rsid w:val="00742DC4"/>
    <w:rsid w:val="00745742"/>
    <w:rsid w:val="00751924"/>
    <w:rsid w:val="00751A0F"/>
    <w:rsid w:val="00754602"/>
    <w:rsid w:val="007554A4"/>
    <w:rsid w:val="007561D4"/>
    <w:rsid w:val="00764F8A"/>
    <w:rsid w:val="007665BE"/>
    <w:rsid w:val="0076758C"/>
    <w:rsid w:val="00767BFF"/>
    <w:rsid w:val="007750E1"/>
    <w:rsid w:val="00775B9F"/>
    <w:rsid w:val="0078328A"/>
    <w:rsid w:val="00783421"/>
    <w:rsid w:val="00784A01"/>
    <w:rsid w:val="00787EE0"/>
    <w:rsid w:val="00791E4E"/>
    <w:rsid w:val="00794E16"/>
    <w:rsid w:val="00796497"/>
    <w:rsid w:val="007A1ACC"/>
    <w:rsid w:val="007A6B8B"/>
    <w:rsid w:val="007B00A1"/>
    <w:rsid w:val="007B3DE8"/>
    <w:rsid w:val="007C1DCF"/>
    <w:rsid w:val="007C20E4"/>
    <w:rsid w:val="007C6B74"/>
    <w:rsid w:val="007D4935"/>
    <w:rsid w:val="007D6661"/>
    <w:rsid w:val="007E66FA"/>
    <w:rsid w:val="007E6E69"/>
    <w:rsid w:val="007F067C"/>
    <w:rsid w:val="007F18DC"/>
    <w:rsid w:val="007F1AFC"/>
    <w:rsid w:val="007F1D59"/>
    <w:rsid w:val="007F416B"/>
    <w:rsid w:val="007F7860"/>
    <w:rsid w:val="007F7924"/>
    <w:rsid w:val="008027CB"/>
    <w:rsid w:val="00811002"/>
    <w:rsid w:val="00812DB1"/>
    <w:rsid w:val="00813892"/>
    <w:rsid w:val="008206E5"/>
    <w:rsid w:val="0082197B"/>
    <w:rsid w:val="00822AE5"/>
    <w:rsid w:val="00826233"/>
    <w:rsid w:val="00833CFD"/>
    <w:rsid w:val="00840B26"/>
    <w:rsid w:val="00845615"/>
    <w:rsid w:val="0084640A"/>
    <w:rsid w:val="00861773"/>
    <w:rsid w:val="00865CC8"/>
    <w:rsid w:val="00872069"/>
    <w:rsid w:val="00881DDF"/>
    <w:rsid w:val="00881E6F"/>
    <w:rsid w:val="008847F2"/>
    <w:rsid w:val="00885F02"/>
    <w:rsid w:val="008866B8"/>
    <w:rsid w:val="00887BF3"/>
    <w:rsid w:val="00893DE2"/>
    <w:rsid w:val="0089797D"/>
    <w:rsid w:val="008A0B64"/>
    <w:rsid w:val="008B4E7F"/>
    <w:rsid w:val="008B4EA5"/>
    <w:rsid w:val="008B571F"/>
    <w:rsid w:val="008C62BA"/>
    <w:rsid w:val="008C69A8"/>
    <w:rsid w:val="008D009E"/>
    <w:rsid w:val="008D1AB9"/>
    <w:rsid w:val="008D338B"/>
    <w:rsid w:val="008D3B90"/>
    <w:rsid w:val="008D4117"/>
    <w:rsid w:val="008D6AEE"/>
    <w:rsid w:val="008E06A8"/>
    <w:rsid w:val="008E739A"/>
    <w:rsid w:val="008F0263"/>
    <w:rsid w:val="008F2937"/>
    <w:rsid w:val="008F41B8"/>
    <w:rsid w:val="008F7802"/>
    <w:rsid w:val="008F7C4C"/>
    <w:rsid w:val="00900F35"/>
    <w:rsid w:val="00903E85"/>
    <w:rsid w:val="00905519"/>
    <w:rsid w:val="009105A9"/>
    <w:rsid w:val="00914F2C"/>
    <w:rsid w:val="00915E20"/>
    <w:rsid w:val="0092141B"/>
    <w:rsid w:val="00932F51"/>
    <w:rsid w:val="0093787E"/>
    <w:rsid w:val="00943790"/>
    <w:rsid w:val="00950BFF"/>
    <w:rsid w:val="009530AF"/>
    <w:rsid w:val="009552C4"/>
    <w:rsid w:val="00956200"/>
    <w:rsid w:val="00960F45"/>
    <w:rsid w:val="00965C66"/>
    <w:rsid w:val="00970631"/>
    <w:rsid w:val="00970898"/>
    <w:rsid w:val="009872DF"/>
    <w:rsid w:val="00987D48"/>
    <w:rsid w:val="00992BBF"/>
    <w:rsid w:val="00994BA7"/>
    <w:rsid w:val="00995D2D"/>
    <w:rsid w:val="009A059F"/>
    <w:rsid w:val="009A304D"/>
    <w:rsid w:val="009B087F"/>
    <w:rsid w:val="009B551E"/>
    <w:rsid w:val="009B63A4"/>
    <w:rsid w:val="009B6632"/>
    <w:rsid w:val="009B7295"/>
    <w:rsid w:val="009C7A96"/>
    <w:rsid w:val="009D1ED6"/>
    <w:rsid w:val="009D7AAD"/>
    <w:rsid w:val="009E211E"/>
    <w:rsid w:val="009E2C5C"/>
    <w:rsid w:val="009E4D2E"/>
    <w:rsid w:val="009E515E"/>
    <w:rsid w:val="009F09F4"/>
    <w:rsid w:val="009F11DB"/>
    <w:rsid w:val="009F3F94"/>
    <w:rsid w:val="009F516D"/>
    <w:rsid w:val="009F6F1E"/>
    <w:rsid w:val="00A03FCE"/>
    <w:rsid w:val="00A0528A"/>
    <w:rsid w:val="00A05449"/>
    <w:rsid w:val="00A06993"/>
    <w:rsid w:val="00A12D83"/>
    <w:rsid w:val="00A13566"/>
    <w:rsid w:val="00A15F37"/>
    <w:rsid w:val="00A200BA"/>
    <w:rsid w:val="00A2497F"/>
    <w:rsid w:val="00A27E1E"/>
    <w:rsid w:val="00A34788"/>
    <w:rsid w:val="00A3764A"/>
    <w:rsid w:val="00A411C9"/>
    <w:rsid w:val="00A43083"/>
    <w:rsid w:val="00A50763"/>
    <w:rsid w:val="00A5087F"/>
    <w:rsid w:val="00A515DB"/>
    <w:rsid w:val="00A52007"/>
    <w:rsid w:val="00A57B40"/>
    <w:rsid w:val="00A641E3"/>
    <w:rsid w:val="00A643CC"/>
    <w:rsid w:val="00A6461F"/>
    <w:rsid w:val="00A673E7"/>
    <w:rsid w:val="00A70E35"/>
    <w:rsid w:val="00A73637"/>
    <w:rsid w:val="00A75489"/>
    <w:rsid w:val="00A77399"/>
    <w:rsid w:val="00A85784"/>
    <w:rsid w:val="00A91A83"/>
    <w:rsid w:val="00A96DC6"/>
    <w:rsid w:val="00AA58AD"/>
    <w:rsid w:val="00AB315C"/>
    <w:rsid w:val="00AB3706"/>
    <w:rsid w:val="00AB6329"/>
    <w:rsid w:val="00AB7EB3"/>
    <w:rsid w:val="00AC2E40"/>
    <w:rsid w:val="00AC3E70"/>
    <w:rsid w:val="00AC5A42"/>
    <w:rsid w:val="00AE0C64"/>
    <w:rsid w:val="00AE15AA"/>
    <w:rsid w:val="00AE1EB5"/>
    <w:rsid w:val="00AF4BEE"/>
    <w:rsid w:val="00AF4C49"/>
    <w:rsid w:val="00AF6434"/>
    <w:rsid w:val="00AF6538"/>
    <w:rsid w:val="00B0569B"/>
    <w:rsid w:val="00B1044D"/>
    <w:rsid w:val="00B1553E"/>
    <w:rsid w:val="00B16E25"/>
    <w:rsid w:val="00B2290F"/>
    <w:rsid w:val="00B30E2A"/>
    <w:rsid w:val="00B3411E"/>
    <w:rsid w:val="00B34BC2"/>
    <w:rsid w:val="00B35A05"/>
    <w:rsid w:val="00B35B13"/>
    <w:rsid w:val="00B41B5C"/>
    <w:rsid w:val="00B46B72"/>
    <w:rsid w:val="00B50B9A"/>
    <w:rsid w:val="00B540BA"/>
    <w:rsid w:val="00B60363"/>
    <w:rsid w:val="00B667A3"/>
    <w:rsid w:val="00B671E2"/>
    <w:rsid w:val="00B70DB4"/>
    <w:rsid w:val="00B71AD3"/>
    <w:rsid w:val="00B72512"/>
    <w:rsid w:val="00B73FA8"/>
    <w:rsid w:val="00B74FFA"/>
    <w:rsid w:val="00B8038E"/>
    <w:rsid w:val="00B87F0E"/>
    <w:rsid w:val="00B9352B"/>
    <w:rsid w:val="00BA2F62"/>
    <w:rsid w:val="00BB1A74"/>
    <w:rsid w:val="00BB23DD"/>
    <w:rsid w:val="00BC4879"/>
    <w:rsid w:val="00BD402E"/>
    <w:rsid w:val="00BD74AC"/>
    <w:rsid w:val="00BE08E6"/>
    <w:rsid w:val="00BE1C5A"/>
    <w:rsid w:val="00BF0A50"/>
    <w:rsid w:val="00BF27B2"/>
    <w:rsid w:val="00BF3FFA"/>
    <w:rsid w:val="00BF7C0B"/>
    <w:rsid w:val="00BF7DE1"/>
    <w:rsid w:val="00C05A86"/>
    <w:rsid w:val="00C078F0"/>
    <w:rsid w:val="00C13528"/>
    <w:rsid w:val="00C149D8"/>
    <w:rsid w:val="00C162CF"/>
    <w:rsid w:val="00C16E8B"/>
    <w:rsid w:val="00C21725"/>
    <w:rsid w:val="00C225B9"/>
    <w:rsid w:val="00C22C69"/>
    <w:rsid w:val="00C40DAC"/>
    <w:rsid w:val="00C40DF0"/>
    <w:rsid w:val="00C41B66"/>
    <w:rsid w:val="00C44A26"/>
    <w:rsid w:val="00C53906"/>
    <w:rsid w:val="00C62273"/>
    <w:rsid w:val="00C66685"/>
    <w:rsid w:val="00C66FB5"/>
    <w:rsid w:val="00C74C67"/>
    <w:rsid w:val="00C83239"/>
    <w:rsid w:val="00C83463"/>
    <w:rsid w:val="00C83C0C"/>
    <w:rsid w:val="00C86340"/>
    <w:rsid w:val="00C90406"/>
    <w:rsid w:val="00C94878"/>
    <w:rsid w:val="00C972E8"/>
    <w:rsid w:val="00CA1EEC"/>
    <w:rsid w:val="00CA6716"/>
    <w:rsid w:val="00CB0D28"/>
    <w:rsid w:val="00CB3E9B"/>
    <w:rsid w:val="00CB44F9"/>
    <w:rsid w:val="00CC03FC"/>
    <w:rsid w:val="00CC1241"/>
    <w:rsid w:val="00CC14D0"/>
    <w:rsid w:val="00CC1EC5"/>
    <w:rsid w:val="00CD5041"/>
    <w:rsid w:val="00CD70BF"/>
    <w:rsid w:val="00CE02F7"/>
    <w:rsid w:val="00CE0924"/>
    <w:rsid w:val="00CE0F9C"/>
    <w:rsid w:val="00CE1CF8"/>
    <w:rsid w:val="00CE253A"/>
    <w:rsid w:val="00CE3504"/>
    <w:rsid w:val="00CE3B94"/>
    <w:rsid w:val="00CF1E7F"/>
    <w:rsid w:val="00CF3A92"/>
    <w:rsid w:val="00D039A1"/>
    <w:rsid w:val="00D042B5"/>
    <w:rsid w:val="00D04BF9"/>
    <w:rsid w:val="00D07F43"/>
    <w:rsid w:val="00D12F9E"/>
    <w:rsid w:val="00D16952"/>
    <w:rsid w:val="00D16EEB"/>
    <w:rsid w:val="00D177BA"/>
    <w:rsid w:val="00D26B42"/>
    <w:rsid w:val="00D27B3F"/>
    <w:rsid w:val="00D34715"/>
    <w:rsid w:val="00D34ABD"/>
    <w:rsid w:val="00D34E18"/>
    <w:rsid w:val="00D354A0"/>
    <w:rsid w:val="00D3611E"/>
    <w:rsid w:val="00D363D3"/>
    <w:rsid w:val="00D37065"/>
    <w:rsid w:val="00D371BA"/>
    <w:rsid w:val="00D416FB"/>
    <w:rsid w:val="00D456A4"/>
    <w:rsid w:val="00D55DA6"/>
    <w:rsid w:val="00D5745F"/>
    <w:rsid w:val="00D661D4"/>
    <w:rsid w:val="00D67CE5"/>
    <w:rsid w:val="00D73447"/>
    <w:rsid w:val="00D760E3"/>
    <w:rsid w:val="00D83D23"/>
    <w:rsid w:val="00D919AC"/>
    <w:rsid w:val="00D92D5E"/>
    <w:rsid w:val="00D9317A"/>
    <w:rsid w:val="00D93683"/>
    <w:rsid w:val="00D963CE"/>
    <w:rsid w:val="00D976EC"/>
    <w:rsid w:val="00DB3079"/>
    <w:rsid w:val="00DB4B9B"/>
    <w:rsid w:val="00DB7EEB"/>
    <w:rsid w:val="00DE105E"/>
    <w:rsid w:val="00DE3140"/>
    <w:rsid w:val="00DE7B43"/>
    <w:rsid w:val="00DF2E37"/>
    <w:rsid w:val="00E01149"/>
    <w:rsid w:val="00E02B80"/>
    <w:rsid w:val="00E06B7D"/>
    <w:rsid w:val="00E12A56"/>
    <w:rsid w:val="00E135AB"/>
    <w:rsid w:val="00E16092"/>
    <w:rsid w:val="00E218B0"/>
    <w:rsid w:val="00E22E5A"/>
    <w:rsid w:val="00E32877"/>
    <w:rsid w:val="00E32A20"/>
    <w:rsid w:val="00E37FB3"/>
    <w:rsid w:val="00E4549A"/>
    <w:rsid w:val="00E46006"/>
    <w:rsid w:val="00E4695C"/>
    <w:rsid w:val="00E51A31"/>
    <w:rsid w:val="00E536AB"/>
    <w:rsid w:val="00E66CF1"/>
    <w:rsid w:val="00E701E8"/>
    <w:rsid w:val="00E75FB9"/>
    <w:rsid w:val="00E763F5"/>
    <w:rsid w:val="00E7673D"/>
    <w:rsid w:val="00E7780F"/>
    <w:rsid w:val="00E870D1"/>
    <w:rsid w:val="00E87426"/>
    <w:rsid w:val="00EA103E"/>
    <w:rsid w:val="00EA437E"/>
    <w:rsid w:val="00EA6F25"/>
    <w:rsid w:val="00EA785D"/>
    <w:rsid w:val="00EB1F45"/>
    <w:rsid w:val="00EC0394"/>
    <w:rsid w:val="00EC0A90"/>
    <w:rsid w:val="00EC12F4"/>
    <w:rsid w:val="00EC4DB6"/>
    <w:rsid w:val="00EC50EF"/>
    <w:rsid w:val="00ED0044"/>
    <w:rsid w:val="00ED113B"/>
    <w:rsid w:val="00ED16A5"/>
    <w:rsid w:val="00ED3C4E"/>
    <w:rsid w:val="00ED5D54"/>
    <w:rsid w:val="00ED6DCB"/>
    <w:rsid w:val="00EE1D79"/>
    <w:rsid w:val="00EE22C1"/>
    <w:rsid w:val="00EE251B"/>
    <w:rsid w:val="00EE4AA7"/>
    <w:rsid w:val="00EE6C4E"/>
    <w:rsid w:val="00EF5DD8"/>
    <w:rsid w:val="00EF6585"/>
    <w:rsid w:val="00F0008A"/>
    <w:rsid w:val="00F00ADD"/>
    <w:rsid w:val="00F00F9E"/>
    <w:rsid w:val="00F03FA0"/>
    <w:rsid w:val="00F13E9B"/>
    <w:rsid w:val="00F15B5A"/>
    <w:rsid w:val="00F16FA9"/>
    <w:rsid w:val="00F22148"/>
    <w:rsid w:val="00F2222D"/>
    <w:rsid w:val="00F25EF0"/>
    <w:rsid w:val="00F30B2A"/>
    <w:rsid w:val="00F31B69"/>
    <w:rsid w:val="00F32B10"/>
    <w:rsid w:val="00F34497"/>
    <w:rsid w:val="00F35A48"/>
    <w:rsid w:val="00F4328D"/>
    <w:rsid w:val="00F458CB"/>
    <w:rsid w:val="00F46478"/>
    <w:rsid w:val="00F5210E"/>
    <w:rsid w:val="00F55AB0"/>
    <w:rsid w:val="00F608F8"/>
    <w:rsid w:val="00F6675D"/>
    <w:rsid w:val="00F72278"/>
    <w:rsid w:val="00F74C32"/>
    <w:rsid w:val="00F764C2"/>
    <w:rsid w:val="00F829A7"/>
    <w:rsid w:val="00F96B04"/>
    <w:rsid w:val="00FA5CBF"/>
    <w:rsid w:val="00FA62AB"/>
    <w:rsid w:val="00FA7B15"/>
    <w:rsid w:val="00FB4793"/>
    <w:rsid w:val="00FB5377"/>
    <w:rsid w:val="00FB6DB6"/>
    <w:rsid w:val="00FC64B8"/>
    <w:rsid w:val="00FC66A6"/>
    <w:rsid w:val="00FC6E34"/>
    <w:rsid w:val="00FD0F68"/>
    <w:rsid w:val="00FE1B49"/>
    <w:rsid w:val="00FE2FC0"/>
    <w:rsid w:val="00FE38ED"/>
    <w:rsid w:val="00FE3A8E"/>
    <w:rsid w:val="00FF3DCE"/>
    <w:rsid w:val="00FF57EB"/>
    <w:rsid w:val="00FF5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8C0FC27"/>
  <w15:docId w15:val="{E64F2F4F-B2E7-44E1-A622-850DAF2F3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F96B04"/>
    <w:pPr>
      <w:spacing w:line="288" w:lineRule="auto"/>
      <w:ind w:firstLine="720"/>
      <w:jc w:val="both"/>
    </w:pPr>
    <w:rPr>
      <w:sz w:val="26"/>
    </w:rPr>
  </w:style>
  <w:style w:type="paragraph" w:styleId="1">
    <w:name w:val="heading 1"/>
    <w:basedOn w:val="a1"/>
    <w:next w:val="a1"/>
    <w:link w:val="10"/>
    <w:uiPriority w:val="9"/>
    <w:qFormat/>
    <w:rsid w:val="00F96B04"/>
    <w:pPr>
      <w:keepNext/>
      <w:keepLines/>
      <w:pageBreakBefore/>
      <w:numPr>
        <w:numId w:val="4"/>
      </w:numPr>
      <w:tabs>
        <w:tab w:val="clear" w:pos="5046"/>
        <w:tab w:val="num" w:pos="1077"/>
      </w:tabs>
      <w:suppressAutoHyphens/>
      <w:spacing w:after="360" w:line="240" w:lineRule="auto"/>
      <w:ind w:left="1077"/>
      <w:jc w:val="left"/>
      <w:outlineLvl w:val="0"/>
    </w:pPr>
    <w:rPr>
      <w:rFonts w:ascii="Arial" w:hAnsi="Arial" w:cs="Arial"/>
      <w:b/>
      <w:bCs/>
      <w:caps/>
      <w:kern w:val="32"/>
      <w:sz w:val="28"/>
      <w:szCs w:val="28"/>
    </w:rPr>
  </w:style>
  <w:style w:type="paragraph" w:styleId="2">
    <w:name w:val="heading 2"/>
    <w:basedOn w:val="a1"/>
    <w:next w:val="a1"/>
    <w:link w:val="21"/>
    <w:uiPriority w:val="9"/>
    <w:qFormat/>
    <w:rsid w:val="00F96B04"/>
    <w:pPr>
      <w:keepNext/>
      <w:keepLines/>
      <w:numPr>
        <w:ilvl w:val="1"/>
        <w:numId w:val="4"/>
      </w:numPr>
      <w:suppressAutoHyphens/>
      <w:spacing w:before="240" w:after="240" w:line="240" w:lineRule="auto"/>
      <w:jc w:val="left"/>
      <w:outlineLvl w:val="1"/>
    </w:pPr>
    <w:rPr>
      <w:rFonts w:ascii="Arial" w:hAnsi="Arial" w:cs="Arial"/>
      <w:b/>
      <w:bCs/>
      <w:iCs/>
      <w:sz w:val="28"/>
      <w:szCs w:val="28"/>
    </w:rPr>
  </w:style>
  <w:style w:type="paragraph" w:styleId="3">
    <w:name w:val="heading 3"/>
    <w:basedOn w:val="a1"/>
    <w:next w:val="a1"/>
    <w:link w:val="30"/>
    <w:uiPriority w:val="9"/>
    <w:qFormat/>
    <w:rsid w:val="00F96B04"/>
    <w:pPr>
      <w:keepNext/>
      <w:keepLines/>
      <w:numPr>
        <w:ilvl w:val="2"/>
        <w:numId w:val="4"/>
      </w:numPr>
      <w:suppressAutoHyphens/>
      <w:spacing w:before="240" w:after="120" w:line="240" w:lineRule="auto"/>
      <w:outlineLvl w:val="2"/>
    </w:pPr>
    <w:rPr>
      <w:rFonts w:ascii="Arial" w:hAnsi="Arial" w:cs="Arial"/>
      <w:b/>
      <w:bCs/>
      <w:szCs w:val="26"/>
    </w:rPr>
  </w:style>
  <w:style w:type="paragraph" w:styleId="4">
    <w:name w:val="heading 4"/>
    <w:basedOn w:val="a1"/>
    <w:next w:val="a1"/>
    <w:link w:val="40"/>
    <w:uiPriority w:val="9"/>
    <w:qFormat/>
    <w:rsid w:val="00F96B04"/>
    <w:pPr>
      <w:keepNext/>
      <w:tabs>
        <w:tab w:val="num" w:pos="864"/>
      </w:tabs>
      <w:spacing w:before="240" w:after="60"/>
      <w:ind w:left="864" w:hanging="864"/>
      <w:outlineLvl w:val="3"/>
    </w:pPr>
    <w:rPr>
      <w:rFonts w:ascii="Arial" w:hAnsi="Arial"/>
      <w:i/>
      <w:sz w:val="24"/>
    </w:rPr>
  </w:style>
  <w:style w:type="paragraph" w:styleId="5">
    <w:name w:val="heading 5"/>
    <w:basedOn w:val="a1"/>
    <w:next w:val="a1"/>
    <w:link w:val="50"/>
    <w:uiPriority w:val="9"/>
    <w:qFormat/>
    <w:rsid w:val="00F96B04"/>
    <w:pPr>
      <w:tabs>
        <w:tab w:val="num" w:pos="1440"/>
      </w:tabs>
      <w:spacing w:before="240" w:after="60"/>
      <w:ind w:left="1008" w:hanging="1008"/>
      <w:outlineLvl w:val="4"/>
    </w:pPr>
    <w:rPr>
      <w:sz w:val="22"/>
    </w:rPr>
  </w:style>
  <w:style w:type="paragraph" w:styleId="6">
    <w:name w:val="heading 6"/>
    <w:basedOn w:val="a1"/>
    <w:next w:val="a1"/>
    <w:link w:val="60"/>
    <w:uiPriority w:val="9"/>
    <w:qFormat/>
    <w:rsid w:val="00F96B04"/>
    <w:pPr>
      <w:tabs>
        <w:tab w:val="num" w:pos="1152"/>
      </w:tabs>
      <w:spacing w:before="240" w:after="60"/>
      <w:ind w:left="1152" w:hanging="1152"/>
      <w:outlineLvl w:val="5"/>
    </w:pPr>
    <w:rPr>
      <w:i/>
      <w:sz w:val="22"/>
    </w:rPr>
  </w:style>
  <w:style w:type="paragraph" w:styleId="7">
    <w:name w:val="heading 7"/>
    <w:basedOn w:val="a1"/>
    <w:next w:val="a1"/>
    <w:link w:val="70"/>
    <w:uiPriority w:val="9"/>
    <w:qFormat/>
    <w:rsid w:val="00F96B04"/>
    <w:pPr>
      <w:tabs>
        <w:tab w:val="num" w:pos="1296"/>
      </w:tabs>
      <w:spacing w:before="240" w:after="60"/>
      <w:ind w:left="1296" w:hanging="1296"/>
      <w:outlineLvl w:val="6"/>
    </w:pPr>
    <w:rPr>
      <w:rFonts w:ascii="Arial" w:hAnsi="Arial"/>
      <w:sz w:val="20"/>
    </w:rPr>
  </w:style>
  <w:style w:type="paragraph" w:styleId="8">
    <w:name w:val="heading 8"/>
    <w:basedOn w:val="a1"/>
    <w:next w:val="a1"/>
    <w:link w:val="80"/>
    <w:uiPriority w:val="9"/>
    <w:qFormat/>
    <w:rsid w:val="00F96B04"/>
    <w:pPr>
      <w:tabs>
        <w:tab w:val="num" w:pos="1440"/>
      </w:tabs>
      <w:spacing w:before="240" w:after="60"/>
      <w:ind w:left="1440" w:hanging="1440"/>
      <w:outlineLvl w:val="7"/>
    </w:pPr>
    <w:rPr>
      <w:rFonts w:ascii="Arial" w:hAnsi="Arial"/>
      <w:i/>
      <w:sz w:val="20"/>
    </w:rPr>
  </w:style>
  <w:style w:type="paragraph" w:styleId="9">
    <w:name w:val="heading 9"/>
    <w:basedOn w:val="a1"/>
    <w:next w:val="a1"/>
    <w:link w:val="90"/>
    <w:uiPriority w:val="9"/>
    <w:qFormat/>
    <w:rsid w:val="00F96B04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b/>
      <w:i/>
      <w:sz w:val="1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30">
    <w:name w:val="Заголовок 3 Знак"/>
    <w:basedOn w:val="a2"/>
    <w:link w:val="3"/>
    <w:uiPriority w:val="9"/>
    <w:rsid w:val="00F96B04"/>
    <w:rPr>
      <w:rFonts w:ascii="Arial" w:hAnsi="Arial" w:cs="Arial"/>
      <w:b/>
      <w:bCs/>
      <w:sz w:val="26"/>
      <w:szCs w:val="26"/>
    </w:rPr>
  </w:style>
  <w:style w:type="paragraph" w:customStyle="1" w:styleId="a">
    <w:name w:val="Название рисунка"/>
    <w:basedOn w:val="a1"/>
    <w:next w:val="a1"/>
    <w:link w:val="a5"/>
    <w:rsid w:val="00F96B04"/>
    <w:pPr>
      <w:keepLines/>
      <w:numPr>
        <w:numId w:val="1"/>
      </w:numPr>
      <w:suppressAutoHyphens/>
      <w:spacing w:after="360" w:line="240" w:lineRule="auto"/>
      <w:jc w:val="center"/>
    </w:pPr>
    <w:rPr>
      <w:szCs w:val="28"/>
    </w:rPr>
  </w:style>
  <w:style w:type="character" w:customStyle="1" w:styleId="a5">
    <w:name w:val="Название рисунка Знак"/>
    <w:basedOn w:val="a2"/>
    <w:link w:val="a"/>
    <w:rsid w:val="00F96B04"/>
    <w:rPr>
      <w:sz w:val="26"/>
      <w:szCs w:val="28"/>
    </w:rPr>
  </w:style>
  <w:style w:type="paragraph" w:customStyle="1" w:styleId="a0">
    <w:name w:val="Название таблицы"/>
    <w:basedOn w:val="a1"/>
    <w:next w:val="a1"/>
    <w:rsid w:val="00F96B04"/>
    <w:pPr>
      <w:keepNext/>
      <w:keepLines/>
      <w:numPr>
        <w:numId w:val="2"/>
      </w:numPr>
      <w:suppressAutoHyphens/>
      <w:spacing w:before="240" w:line="240" w:lineRule="auto"/>
      <w:ind w:left="1980" w:hanging="1980"/>
      <w:jc w:val="left"/>
    </w:pPr>
    <w:rPr>
      <w:szCs w:val="26"/>
    </w:rPr>
  </w:style>
  <w:style w:type="paragraph" w:customStyle="1" w:styleId="a6">
    <w:name w:val="Обычный с отступом"/>
    <w:basedOn w:val="a1"/>
    <w:next w:val="a1"/>
    <w:rsid w:val="00F96B04"/>
    <w:pPr>
      <w:spacing w:before="120"/>
    </w:pPr>
  </w:style>
  <w:style w:type="paragraph" w:styleId="11">
    <w:name w:val="toc 1"/>
    <w:basedOn w:val="a1"/>
    <w:next w:val="a1"/>
    <w:uiPriority w:val="39"/>
    <w:rsid w:val="00F96B04"/>
    <w:pPr>
      <w:tabs>
        <w:tab w:val="left" w:pos="284"/>
        <w:tab w:val="center" w:pos="9554"/>
      </w:tabs>
      <w:ind w:right="1134" w:firstLine="0"/>
      <w:jc w:val="left"/>
    </w:pPr>
    <w:rPr>
      <w:noProof/>
    </w:rPr>
  </w:style>
  <w:style w:type="paragraph" w:styleId="22">
    <w:name w:val="toc 2"/>
    <w:basedOn w:val="a1"/>
    <w:next w:val="a1"/>
    <w:uiPriority w:val="39"/>
    <w:rsid w:val="00F96B04"/>
    <w:pPr>
      <w:tabs>
        <w:tab w:val="left" w:pos="510"/>
        <w:tab w:val="center" w:pos="9554"/>
      </w:tabs>
      <w:ind w:right="1134" w:firstLine="0"/>
      <w:jc w:val="left"/>
    </w:pPr>
    <w:rPr>
      <w:noProof/>
      <w:szCs w:val="28"/>
    </w:rPr>
  </w:style>
  <w:style w:type="paragraph" w:styleId="31">
    <w:name w:val="toc 3"/>
    <w:basedOn w:val="a1"/>
    <w:next w:val="a1"/>
    <w:uiPriority w:val="39"/>
    <w:rsid w:val="00F96B04"/>
    <w:pPr>
      <w:tabs>
        <w:tab w:val="left" w:pos="737"/>
        <w:tab w:val="center" w:pos="9554"/>
      </w:tabs>
      <w:ind w:right="1134" w:firstLine="0"/>
      <w:jc w:val="left"/>
    </w:pPr>
  </w:style>
  <w:style w:type="paragraph" w:customStyle="1" w:styleId="a7">
    <w:name w:val="Рисунок"/>
    <w:basedOn w:val="a1"/>
    <w:next w:val="a"/>
    <w:link w:val="a8"/>
    <w:rsid w:val="00F96B04"/>
    <w:pPr>
      <w:keepNext/>
      <w:keepLines/>
      <w:widowControl w:val="0"/>
      <w:spacing w:before="240" w:after="240" w:line="240" w:lineRule="auto"/>
      <w:ind w:firstLine="0"/>
      <w:contextualSpacing/>
      <w:jc w:val="center"/>
    </w:pPr>
    <w:rPr>
      <w:noProof/>
    </w:rPr>
  </w:style>
  <w:style w:type="character" w:customStyle="1" w:styleId="a8">
    <w:name w:val="Рисунок Знак"/>
    <w:basedOn w:val="a2"/>
    <w:link w:val="a7"/>
    <w:rsid w:val="00F96B04"/>
    <w:rPr>
      <w:noProof/>
      <w:sz w:val="26"/>
      <w:lang w:val="ru-RU" w:eastAsia="ru-RU" w:bidi="ar-SA"/>
    </w:rPr>
  </w:style>
  <w:style w:type="paragraph" w:customStyle="1" w:styleId="-">
    <w:name w:val="-Список"/>
    <w:basedOn w:val="a1"/>
    <w:link w:val="-0"/>
    <w:rsid w:val="00F96B04"/>
    <w:pPr>
      <w:numPr>
        <w:numId w:val="3"/>
      </w:numPr>
      <w:ind w:firstLine="709"/>
    </w:pPr>
    <w:rPr>
      <w:szCs w:val="28"/>
    </w:rPr>
  </w:style>
  <w:style w:type="paragraph" w:customStyle="1" w:styleId="a9">
    <w:name w:val="Таблица"/>
    <w:basedOn w:val="a1"/>
    <w:link w:val="aa"/>
    <w:rsid w:val="00F96B04"/>
    <w:pPr>
      <w:suppressAutoHyphens/>
      <w:spacing w:line="240" w:lineRule="auto"/>
      <w:ind w:firstLine="0"/>
      <w:jc w:val="center"/>
    </w:pPr>
    <w:rPr>
      <w:sz w:val="24"/>
      <w:szCs w:val="26"/>
    </w:rPr>
  </w:style>
  <w:style w:type="character" w:customStyle="1" w:styleId="aa">
    <w:name w:val="Таблица Знак"/>
    <w:basedOn w:val="a2"/>
    <w:link w:val="a9"/>
    <w:rsid w:val="00F96B04"/>
    <w:rPr>
      <w:sz w:val="24"/>
      <w:szCs w:val="26"/>
      <w:lang w:val="ru-RU" w:eastAsia="ru-RU" w:bidi="ar-SA"/>
    </w:rPr>
  </w:style>
  <w:style w:type="paragraph" w:customStyle="1" w:styleId="ab">
    <w:name w:val="Формула"/>
    <w:basedOn w:val="a1"/>
    <w:next w:val="a1"/>
    <w:link w:val="ac"/>
    <w:rsid w:val="00F96B04"/>
    <w:pPr>
      <w:tabs>
        <w:tab w:val="center" w:pos="4820"/>
        <w:tab w:val="center" w:pos="9214"/>
      </w:tabs>
      <w:spacing w:before="240" w:after="240" w:line="240" w:lineRule="auto"/>
      <w:ind w:firstLine="0"/>
      <w:contextualSpacing/>
      <w:jc w:val="left"/>
    </w:pPr>
  </w:style>
  <w:style w:type="paragraph" w:styleId="ad">
    <w:name w:val="Document Map"/>
    <w:basedOn w:val="a1"/>
    <w:semiHidden/>
    <w:rsid w:val="00F96B04"/>
    <w:pPr>
      <w:shd w:val="clear" w:color="auto" w:fill="000080"/>
    </w:pPr>
    <w:rPr>
      <w:rFonts w:ascii="Tahoma" w:hAnsi="Tahoma" w:cs="Tahoma"/>
      <w:sz w:val="20"/>
    </w:rPr>
  </w:style>
  <w:style w:type="character" w:styleId="ae">
    <w:name w:val="Hyperlink"/>
    <w:basedOn w:val="a2"/>
    <w:uiPriority w:val="99"/>
    <w:rsid w:val="00F96B04"/>
    <w:rPr>
      <w:color w:val="0000FF"/>
      <w:u w:val="single"/>
    </w:rPr>
  </w:style>
  <w:style w:type="paragraph" w:styleId="20">
    <w:name w:val="List 2"/>
    <w:basedOn w:val="a1"/>
    <w:autoRedefine/>
    <w:rsid w:val="00AE15AA"/>
    <w:pPr>
      <w:numPr>
        <w:numId w:val="14"/>
      </w:numPr>
      <w:suppressAutoHyphens/>
      <w:spacing w:line="276" w:lineRule="auto"/>
      <w:ind w:left="709" w:firstLine="425"/>
    </w:pPr>
    <w:rPr>
      <w:bCs/>
      <w:snapToGrid w:val="0"/>
      <w:color w:val="000000" w:themeColor="text1"/>
      <w:sz w:val="28"/>
      <w:szCs w:val="27"/>
    </w:rPr>
  </w:style>
  <w:style w:type="table" w:styleId="af">
    <w:name w:val="Table Grid"/>
    <w:basedOn w:val="a3"/>
    <w:rsid w:val="00F96B04"/>
    <w:pPr>
      <w:spacing w:line="360" w:lineRule="auto"/>
      <w:ind w:firstLine="7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age number"/>
    <w:basedOn w:val="af1"/>
    <w:rsid w:val="00F96B04"/>
    <w:rPr>
      <w:rFonts w:ascii="Times New Roman" w:hAnsi="Times New Roman"/>
      <w:dstrike w:val="0"/>
      <w:spacing w:val="0"/>
      <w:w w:val="100"/>
      <w:kern w:val="0"/>
      <w:position w:val="0"/>
      <w:sz w:val="28"/>
      <w:szCs w:val="28"/>
      <w:effect w:val="none"/>
      <w:vertAlign w:val="baseline"/>
    </w:rPr>
  </w:style>
  <w:style w:type="character" w:styleId="af1">
    <w:name w:val="footnote reference"/>
    <w:basedOn w:val="a2"/>
    <w:semiHidden/>
    <w:rsid w:val="00F96B04"/>
    <w:rPr>
      <w:vertAlign w:val="superscript"/>
    </w:rPr>
  </w:style>
  <w:style w:type="paragraph" w:styleId="af2">
    <w:name w:val="footer"/>
    <w:basedOn w:val="a1"/>
    <w:link w:val="af3"/>
    <w:uiPriority w:val="99"/>
    <w:rsid w:val="00F96B04"/>
    <w:pPr>
      <w:tabs>
        <w:tab w:val="center" w:pos="4677"/>
        <w:tab w:val="right" w:pos="9355"/>
      </w:tabs>
    </w:pPr>
  </w:style>
  <w:style w:type="paragraph" w:styleId="af4">
    <w:name w:val="header"/>
    <w:basedOn w:val="a1"/>
    <w:link w:val="af5"/>
    <w:uiPriority w:val="99"/>
    <w:rsid w:val="00F96B04"/>
    <w:pPr>
      <w:tabs>
        <w:tab w:val="center" w:pos="4677"/>
        <w:tab w:val="right" w:pos="9355"/>
      </w:tabs>
    </w:pPr>
  </w:style>
  <w:style w:type="paragraph" w:styleId="af6">
    <w:name w:val="Body Text"/>
    <w:basedOn w:val="a1"/>
    <w:link w:val="af7"/>
    <w:rsid w:val="00F96B04"/>
    <w:pPr>
      <w:ind w:left="709" w:right="-568" w:firstLine="0"/>
      <w:jc w:val="center"/>
      <w:outlineLvl w:val="2"/>
    </w:pPr>
    <w:rPr>
      <w:spacing w:val="-4"/>
      <w:sz w:val="28"/>
      <w:szCs w:val="28"/>
    </w:rPr>
  </w:style>
  <w:style w:type="paragraph" w:customStyle="1" w:styleId="western">
    <w:name w:val="western"/>
    <w:basedOn w:val="a1"/>
    <w:rsid w:val="00F96B04"/>
    <w:pPr>
      <w:spacing w:before="100" w:beforeAutospacing="1" w:after="119" w:line="360" w:lineRule="auto"/>
      <w:ind w:firstLine="709"/>
      <w:jc w:val="left"/>
    </w:pPr>
    <w:rPr>
      <w:sz w:val="28"/>
      <w:szCs w:val="28"/>
    </w:rPr>
  </w:style>
  <w:style w:type="paragraph" w:customStyle="1" w:styleId="af8">
    <w:name w:val="Экспликация формулы"/>
    <w:basedOn w:val="a1"/>
    <w:rsid w:val="00F96B04"/>
    <w:pPr>
      <w:spacing w:line="360" w:lineRule="auto"/>
      <w:ind w:firstLine="454"/>
    </w:pPr>
    <w:rPr>
      <w:sz w:val="28"/>
    </w:rPr>
  </w:style>
  <w:style w:type="character" w:customStyle="1" w:styleId="-0">
    <w:name w:val="-Список Знак"/>
    <w:basedOn w:val="a2"/>
    <w:link w:val="-"/>
    <w:rsid w:val="00F96B04"/>
    <w:rPr>
      <w:sz w:val="26"/>
      <w:szCs w:val="28"/>
    </w:rPr>
  </w:style>
  <w:style w:type="character" w:styleId="af9">
    <w:name w:val="Strong"/>
    <w:basedOn w:val="a2"/>
    <w:uiPriority w:val="22"/>
    <w:qFormat/>
    <w:rsid w:val="00F96B04"/>
    <w:rPr>
      <w:b/>
      <w:bCs/>
    </w:rPr>
  </w:style>
  <w:style w:type="paragraph" w:styleId="afa">
    <w:name w:val="Balloon Text"/>
    <w:basedOn w:val="a1"/>
    <w:link w:val="afb"/>
    <w:uiPriority w:val="99"/>
    <w:rsid w:val="00220CB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2"/>
    <w:link w:val="afa"/>
    <w:uiPriority w:val="99"/>
    <w:rsid w:val="00220CBC"/>
    <w:rPr>
      <w:rFonts w:ascii="Tahoma" w:hAnsi="Tahoma" w:cs="Tahoma"/>
      <w:sz w:val="16"/>
      <w:szCs w:val="16"/>
    </w:rPr>
  </w:style>
  <w:style w:type="paragraph" w:styleId="afc">
    <w:name w:val="TOC Heading"/>
    <w:basedOn w:val="1"/>
    <w:next w:val="a1"/>
    <w:uiPriority w:val="39"/>
    <w:unhideWhenUsed/>
    <w:qFormat/>
    <w:rsid w:val="002258C7"/>
    <w:pPr>
      <w:pageBreakBefore w:val="0"/>
      <w:numPr>
        <w:numId w:val="0"/>
      </w:numPr>
      <w:suppressAutoHyphens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  <w:szCs w:val="32"/>
    </w:rPr>
  </w:style>
  <w:style w:type="character" w:styleId="afd">
    <w:name w:val="Placeholder Text"/>
    <w:basedOn w:val="a2"/>
    <w:uiPriority w:val="99"/>
    <w:semiHidden/>
    <w:rsid w:val="00C13528"/>
    <w:rPr>
      <w:color w:val="808080"/>
    </w:rPr>
  </w:style>
  <w:style w:type="paragraph" w:styleId="afe">
    <w:name w:val="List Paragraph"/>
    <w:basedOn w:val="a1"/>
    <w:uiPriority w:val="34"/>
    <w:qFormat/>
    <w:rsid w:val="00C74C67"/>
    <w:pPr>
      <w:ind w:left="720"/>
      <w:contextualSpacing/>
    </w:pPr>
  </w:style>
  <w:style w:type="character" w:styleId="aff">
    <w:name w:val="Emphasis"/>
    <w:basedOn w:val="a2"/>
    <w:qFormat/>
    <w:rsid w:val="00AE1EB5"/>
    <w:rPr>
      <w:i/>
      <w:iCs/>
    </w:rPr>
  </w:style>
  <w:style w:type="character" w:customStyle="1" w:styleId="af3">
    <w:name w:val="Нижний колонтитул Знак"/>
    <w:basedOn w:val="a2"/>
    <w:link w:val="af2"/>
    <w:uiPriority w:val="99"/>
    <w:rsid w:val="00141EE7"/>
    <w:rPr>
      <w:sz w:val="26"/>
    </w:rPr>
  </w:style>
  <w:style w:type="paragraph" w:customStyle="1" w:styleId="aff0">
    <w:name w:val="Курс.проект"/>
    <w:basedOn w:val="a1"/>
    <w:link w:val="aff1"/>
    <w:qFormat/>
    <w:rsid w:val="00FB6DB6"/>
    <w:pPr>
      <w:spacing w:line="360" w:lineRule="auto"/>
    </w:pPr>
  </w:style>
  <w:style w:type="character" w:customStyle="1" w:styleId="aff1">
    <w:name w:val="Курс.проект Знак"/>
    <w:basedOn w:val="a2"/>
    <w:link w:val="aff0"/>
    <w:rsid w:val="00FB6DB6"/>
    <w:rPr>
      <w:sz w:val="26"/>
    </w:rPr>
  </w:style>
  <w:style w:type="character" w:customStyle="1" w:styleId="apple-converted-space">
    <w:name w:val="apple-converted-space"/>
    <w:basedOn w:val="a2"/>
    <w:rsid w:val="006A6FDB"/>
  </w:style>
  <w:style w:type="paragraph" w:styleId="aff2">
    <w:name w:val="Normal (Web)"/>
    <w:basedOn w:val="a1"/>
    <w:uiPriority w:val="99"/>
    <w:unhideWhenUsed/>
    <w:rsid w:val="00845615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customStyle="1" w:styleId="23">
    <w:name w:val="Таблица2"/>
    <w:basedOn w:val="a1"/>
    <w:link w:val="24"/>
    <w:autoRedefine/>
    <w:rsid w:val="00AB315C"/>
    <w:pPr>
      <w:tabs>
        <w:tab w:val="left" w:pos="2127"/>
      </w:tabs>
      <w:autoSpaceDE w:val="0"/>
      <w:autoSpaceDN w:val="0"/>
      <w:adjustRightInd w:val="0"/>
      <w:spacing w:line="240" w:lineRule="auto"/>
      <w:ind w:firstLine="0"/>
      <w:jc w:val="left"/>
    </w:pPr>
    <w:rPr>
      <w:noProof/>
      <w:sz w:val="32"/>
      <w:szCs w:val="32"/>
    </w:rPr>
  </w:style>
  <w:style w:type="character" w:customStyle="1" w:styleId="24">
    <w:name w:val="Таблица2 Знак"/>
    <w:basedOn w:val="a2"/>
    <w:link w:val="23"/>
    <w:locked/>
    <w:rsid w:val="00AB315C"/>
    <w:rPr>
      <w:noProof/>
      <w:sz w:val="32"/>
      <w:szCs w:val="32"/>
    </w:rPr>
  </w:style>
  <w:style w:type="character" w:customStyle="1" w:styleId="ac">
    <w:name w:val="Формула Знак"/>
    <w:basedOn w:val="a2"/>
    <w:link w:val="ab"/>
    <w:rsid w:val="009F3F94"/>
    <w:rPr>
      <w:sz w:val="26"/>
    </w:rPr>
  </w:style>
  <w:style w:type="character" w:customStyle="1" w:styleId="21">
    <w:name w:val="Заголовок 2 Знак"/>
    <w:basedOn w:val="a2"/>
    <w:link w:val="2"/>
    <w:uiPriority w:val="9"/>
    <w:rsid w:val="00C83463"/>
    <w:rPr>
      <w:rFonts w:ascii="Arial" w:hAnsi="Arial" w:cs="Arial"/>
      <w:b/>
      <w:bCs/>
      <w:iCs/>
      <w:sz w:val="28"/>
      <w:szCs w:val="28"/>
    </w:rPr>
  </w:style>
  <w:style w:type="paragraph" w:styleId="aff3">
    <w:name w:val="footnote text"/>
    <w:basedOn w:val="a1"/>
    <w:link w:val="aff4"/>
    <w:uiPriority w:val="99"/>
    <w:semiHidden/>
    <w:unhideWhenUsed/>
    <w:rsid w:val="008F2937"/>
    <w:pPr>
      <w:spacing w:line="240" w:lineRule="auto"/>
    </w:pPr>
    <w:rPr>
      <w:sz w:val="20"/>
    </w:rPr>
  </w:style>
  <w:style w:type="character" w:customStyle="1" w:styleId="aff4">
    <w:name w:val="Текст сноски Знак"/>
    <w:basedOn w:val="a2"/>
    <w:link w:val="aff3"/>
    <w:uiPriority w:val="99"/>
    <w:semiHidden/>
    <w:rsid w:val="008F2937"/>
  </w:style>
  <w:style w:type="character" w:styleId="aff5">
    <w:name w:val="annotation reference"/>
    <w:basedOn w:val="a2"/>
    <w:semiHidden/>
    <w:unhideWhenUsed/>
    <w:rsid w:val="000C1CC8"/>
    <w:rPr>
      <w:sz w:val="16"/>
      <w:szCs w:val="16"/>
    </w:rPr>
  </w:style>
  <w:style w:type="paragraph" w:styleId="aff6">
    <w:name w:val="annotation text"/>
    <w:basedOn w:val="a1"/>
    <w:link w:val="aff7"/>
    <w:semiHidden/>
    <w:unhideWhenUsed/>
    <w:rsid w:val="000C1CC8"/>
    <w:pPr>
      <w:spacing w:line="240" w:lineRule="auto"/>
    </w:pPr>
    <w:rPr>
      <w:sz w:val="20"/>
    </w:rPr>
  </w:style>
  <w:style w:type="character" w:customStyle="1" w:styleId="aff7">
    <w:name w:val="Текст примечания Знак"/>
    <w:basedOn w:val="a2"/>
    <w:link w:val="aff6"/>
    <w:semiHidden/>
    <w:rsid w:val="000C1CC8"/>
  </w:style>
  <w:style w:type="paragraph" w:styleId="aff8">
    <w:name w:val="annotation subject"/>
    <w:basedOn w:val="aff6"/>
    <w:next w:val="aff6"/>
    <w:link w:val="aff9"/>
    <w:semiHidden/>
    <w:unhideWhenUsed/>
    <w:rsid w:val="000C1CC8"/>
    <w:rPr>
      <w:b/>
      <w:bCs/>
    </w:rPr>
  </w:style>
  <w:style w:type="character" w:customStyle="1" w:styleId="aff9">
    <w:name w:val="Тема примечания Знак"/>
    <w:basedOn w:val="aff7"/>
    <w:link w:val="aff8"/>
    <w:semiHidden/>
    <w:rsid w:val="000C1CC8"/>
    <w:rPr>
      <w:b/>
      <w:bCs/>
    </w:rPr>
  </w:style>
  <w:style w:type="paragraph" w:styleId="affa">
    <w:name w:val="endnote text"/>
    <w:basedOn w:val="a1"/>
    <w:link w:val="affb"/>
    <w:semiHidden/>
    <w:unhideWhenUsed/>
    <w:rsid w:val="009B087F"/>
    <w:pPr>
      <w:spacing w:line="240" w:lineRule="auto"/>
    </w:pPr>
    <w:rPr>
      <w:sz w:val="20"/>
    </w:rPr>
  </w:style>
  <w:style w:type="character" w:customStyle="1" w:styleId="affb">
    <w:name w:val="Текст концевой сноски Знак"/>
    <w:basedOn w:val="a2"/>
    <w:link w:val="affa"/>
    <w:semiHidden/>
    <w:rsid w:val="009B087F"/>
  </w:style>
  <w:style w:type="character" w:styleId="affc">
    <w:name w:val="endnote reference"/>
    <w:basedOn w:val="a2"/>
    <w:semiHidden/>
    <w:unhideWhenUsed/>
    <w:rsid w:val="009B087F"/>
    <w:rPr>
      <w:vertAlign w:val="superscript"/>
    </w:rPr>
  </w:style>
  <w:style w:type="character" w:customStyle="1" w:styleId="50">
    <w:name w:val="Заголовок 5 Знак"/>
    <w:basedOn w:val="a2"/>
    <w:link w:val="5"/>
    <w:uiPriority w:val="9"/>
    <w:rsid w:val="005F6E0F"/>
    <w:rPr>
      <w:sz w:val="22"/>
    </w:rPr>
  </w:style>
  <w:style w:type="paragraph" w:customStyle="1" w:styleId="affd">
    <w:name w:val="Подрис"/>
    <w:basedOn w:val="a"/>
    <w:link w:val="affe"/>
    <w:autoRedefine/>
    <w:rsid w:val="007E6E69"/>
    <w:pPr>
      <w:keepLines w:val="0"/>
      <w:widowControl w:val="0"/>
      <w:numPr>
        <w:numId w:val="0"/>
      </w:numPr>
      <w:autoSpaceDE w:val="0"/>
      <w:autoSpaceDN w:val="0"/>
      <w:adjustRightInd w:val="0"/>
      <w:spacing w:after="240"/>
    </w:pPr>
    <w:rPr>
      <w:noProof/>
      <w:sz w:val="28"/>
      <w:szCs w:val="32"/>
    </w:rPr>
  </w:style>
  <w:style w:type="character" w:customStyle="1" w:styleId="affe">
    <w:name w:val="Подрис Знак"/>
    <w:basedOn w:val="a8"/>
    <w:link w:val="affd"/>
    <w:rsid w:val="007E6E69"/>
    <w:rPr>
      <w:noProof/>
      <w:sz w:val="28"/>
      <w:szCs w:val="32"/>
      <w:lang w:val="ru-RU" w:eastAsia="ru-RU" w:bidi="ar-SA"/>
    </w:rPr>
  </w:style>
  <w:style w:type="paragraph" w:styleId="afff">
    <w:name w:val="Title"/>
    <w:basedOn w:val="a1"/>
    <w:next w:val="a1"/>
    <w:link w:val="afff0"/>
    <w:qFormat/>
    <w:rsid w:val="005A03BC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f0">
    <w:name w:val="Заголовок Знак"/>
    <w:basedOn w:val="a2"/>
    <w:link w:val="afff"/>
    <w:rsid w:val="005A0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fff1">
    <w:name w:val="Абзац"/>
    <w:basedOn w:val="a1"/>
    <w:next w:val="a1"/>
    <w:autoRedefine/>
    <w:rsid w:val="006177BD"/>
    <w:pPr>
      <w:widowControl w:val="0"/>
      <w:autoSpaceDE w:val="0"/>
      <w:autoSpaceDN w:val="0"/>
      <w:adjustRightInd w:val="0"/>
      <w:spacing w:before="120" w:line="240" w:lineRule="auto"/>
    </w:pPr>
    <w:rPr>
      <w:sz w:val="32"/>
      <w:szCs w:val="32"/>
    </w:rPr>
  </w:style>
  <w:style w:type="character" w:customStyle="1" w:styleId="10">
    <w:name w:val="Заголовок 1 Знак"/>
    <w:basedOn w:val="a2"/>
    <w:link w:val="1"/>
    <w:uiPriority w:val="9"/>
    <w:rsid w:val="009B6632"/>
    <w:rPr>
      <w:rFonts w:ascii="Arial" w:hAnsi="Arial" w:cs="Arial"/>
      <w:b/>
      <w:bCs/>
      <w:caps/>
      <w:kern w:val="32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rsid w:val="009B6632"/>
    <w:rPr>
      <w:rFonts w:ascii="Arial" w:hAnsi="Arial"/>
      <w:i/>
      <w:sz w:val="24"/>
    </w:rPr>
  </w:style>
  <w:style w:type="character" w:customStyle="1" w:styleId="60">
    <w:name w:val="Заголовок 6 Знак"/>
    <w:basedOn w:val="a2"/>
    <w:link w:val="6"/>
    <w:uiPriority w:val="9"/>
    <w:rsid w:val="009B6632"/>
    <w:rPr>
      <w:i/>
      <w:sz w:val="22"/>
    </w:rPr>
  </w:style>
  <w:style w:type="character" w:customStyle="1" w:styleId="70">
    <w:name w:val="Заголовок 7 Знак"/>
    <w:basedOn w:val="a2"/>
    <w:link w:val="7"/>
    <w:uiPriority w:val="9"/>
    <w:rsid w:val="009B6632"/>
    <w:rPr>
      <w:rFonts w:ascii="Arial" w:hAnsi="Arial"/>
    </w:rPr>
  </w:style>
  <w:style w:type="character" w:customStyle="1" w:styleId="80">
    <w:name w:val="Заголовок 8 Знак"/>
    <w:basedOn w:val="a2"/>
    <w:link w:val="8"/>
    <w:uiPriority w:val="9"/>
    <w:rsid w:val="009B6632"/>
    <w:rPr>
      <w:rFonts w:ascii="Arial" w:hAnsi="Arial"/>
      <w:i/>
    </w:rPr>
  </w:style>
  <w:style w:type="character" w:customStyle="1" w:styleId="90">
    <w:name w:val="Заголовок 9 Знак"/>
    <w:basedOn w:val="a2"/>
    <w:link w:val="9"/>
    <w:uiPriority w:val="9"/>
    <w:rsid w:val="009B6632"/>
    <w:rPr>
      <w:rFonts w:ascii="Arial" w:hAnsi="Arial"/>
      <w:b/>
      <w:i/>
      <w:sz w:val="18"/>
    </w:rPr>
  </w:style>
  <w:style w:type="paragraph" w:styleId="afff2">
    <w:name w:val="caption"/>
    <w:basedOn w:val="a1"/>
    <w:next w:val="a1"/>
    <w:uiPriority w:val="35"/>
    <w:unhideWhenUsed/>
    <w:qFormat/>
    <w:rsid w:val="009B6632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af5">
    <w:name w:val="Верхний колонтитул Знак"/>
    <w:basedOn w:val="a2"/>
    <w:link w:val="af4"/>
    <w:uiPriority w:val="99"/>
    <w:rsid w:val="009B6632"/>
    <w:rPr>
      <w:sz w:val="26"/>
    </w:rPr>
  </w:style>
  <w:style w:type="character" w:customStyle="1" w:styleId="af7">
    <w:name w:val="Основной текст Знак"/>
    <w:basedOn w:val="a2"/>
    <w:link w:val="af6"/>
    <w:rsid w:val="009B6632"/>
    <w:rPr>
      <w:spacing w:val="-4"/>
      <w:sz w:val="28"/>
      <w:szCs w:val="28"/>
    </w:rPr>
  </w:style>
  <w:style w:type="character" w:customStyle="1" w:styleId="12">
    <w:name w:val="Упомянуть1"/>
    <w:basedOn w:val="a2"/>
    <w:uiPriority w:val="99"/>
    <w:semiHidden/>
    <w:unhideWhenUsed/>
    <w:rsid w:val="009B6632"/>
    <w:rPr>
      <w:color w:val="2B579A"/>
      <w:shd w:val="clear" w:color="auto" w:fill="E6E6E6"/>
    </w:rPr>
  </w:style>
  <w:style w:type="paragraph" w:styleId="afff3">
    <w:name w:val="Subtitle"/>
    <w:basedOn w:val="a1"/>
    <w:next w:val="a1"/>
    <w:link w:val="afff4"/>
    <w:qFormat/>
    <w:rsid w:val="00ED0044"/>
    <w:pPr>
      <w:numPr>
        <w:ilvl w:val="1"/>
      </w:numPr>
      <w:spacing w:after="160"/>
      <w:ind w:firstLine="72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ff4">
    <w:name w:val="Подзаголовок Знак"/>
    <w:basedOn w:val="a2"/>
    <w:link w:val="afff3"/>
    <w:rsid w:val="00ED0044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6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0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8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2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44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9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9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1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8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5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3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6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9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1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1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2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7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3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8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1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0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8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bidots.com/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blynk.io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io.adafruit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gorbunov\Application%20Data\Microsoft\&#1064;&#1072;&#1073;&#1083;&#1086;&#1085;&#1099;\GAV%20-%20&#1096;&#1072;&#1073;&#1083;&#1086;&#1085;%20&#1056;&#1069;&#1057;%20&#1047;&#1080;&#105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E031EB-BD5B-4569-9D0A-040E15204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GAV - шаблон РЭС ЗиС.dot</Template>
  <TotalTime>178</TotalTime>
  <Pages>6</Pages>
  <Words>966</Words>
  <Characters>5510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6464</CharactersWithSpaces>
  <SharedDoc>false</SharedDoc>
  <HLinks>
    <vt:vector size="36" baseType="variant">
      <vt:variant>
        <vt:i4>1835031</vt:i4>
      </vt:variant>
      <vt:variant>
        <vt:i4>195</vt:i4>
      </vt:variant>
      <vt:variant>
        <vt:i4>0</vt:i4>
      </vt:variant>
      <vt:variant>
        <vt:i4>5</vt:i4>
      </vt:variant>
      <vt:variant>
        <vt:lpwstr>http://www.osp.ru/nets/2008/09/5300705/index.html</vt:lpwstr>
      </vt:variant>
      <vt:variant>
        <vt:lpwstr/>
      </vt:variant>
      <vt:variant>
        <vt:i4>7864367</vt:i4>
      </vt:variant>
      <vt:variant>
        <vt:i4>189</vt:i4>
      </vt:variant>
      <vt:variant>
        <vt:i4>0</vt:i4>
      </vt:variant>
      <vt:variant>
        <vt:i4>5</vt:i4>
      </vt:variant>
      <vt:variant>
        <vt:lpwstr>http://filcom.ru/ru/35.html</vt:lpwstr>
      </vt:variant>
      <vt:variant>
        <vt:lpwstr/>
      </vt:variant>
      <vt:variant>
        <vt:i4>7864367</vt:i4>
      </vt:variant>
      <vt:variant>
        <vt:i4>186</vt:i4>
      </vt:variant>
      <vt:variant>
        <vt:i4>0</vt:i4>
      </vt:variant>
      <vt:variant>
        <vt:i4>5</vt:i4>
      </vt:variant>
      <vt:variant>
        <vt:lpwstr>http://filcom.ru/ru/35.html</vt:lpwstr>
      </vt:variant>
      <vt:variant>
        <vt:lpwstr/>
      </vt:variant>
      <vt:variant>
        <vt:i4>8126510</vt:i4>
      </vt:variant>
      <vt:variant>
        <vt:i4>183</vt:i4>
      </vt:variant>
      <vt:variant>
        <vt:i4>0</vt:i4>
      </vt:variant>
      <vt:variant>
        <vt:i4>5</vt:i4>
      </vt:variant>
      <vt:variant>
        <vt:lpwstr>http://filcom.ru/ru/21.html</vt:lpwstr>
      </vt:variant>
      <vt:variant>
        <vt:lpwstr/>
      </vt:variant>
      <vt:variant>
        <vt:i4>8257582</vt:i4>
      </vt:variant>
      <vt:variant>
        <vt:i4>180</vt:i4>
      </vt:variant>
      <vt:variant>
        <vt:i4>0</vt:i4>
      </vt:variant>
      <vt:variant>
        <vt:i4>5</vt:i4>
      </vt:variant>
      <vt:variant>
        <vt:lpwstr>http://filcom.ru/ru/23.html</vt:lpwstr>
      </vt:variant>
      <vt:variant>
        <vt:lpwstr/>
      </vt:variant>
      <vt:variant>
        <vt:i4>7864367</vt:i4>
      </vt:variant>
      <vt:variant>
        <vt:i4>177</vt:i4>
      </vt:variant>
      <vt:variant>
        <vt:i4>0</vt:i4>
      </vt:variant>
      <vt:variant>
        <vt:i4>5</vt:i4>
      </vt:variant>
      <vt:variant>
        <vt:lpwstr>http://filcom.ru/ru/35.html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Gorbunov</dc:creator>
  <cp:keywords/>
  <dc:description/>
  <cp:lastModifiedBy>Белоногов Роман Дмитриевич</cp:lastModifiedBy>
  <cp:revision>4</cp:revision>
  <cp:lastPrinted>2012-01-12T08:58:00Z</cp:lastPrinted>
  <dcterms:created xsi:type="dcterms:W3CDTF">2026-04-11T10:54:00Z</dcterms:created>
  <dcterms:modified xsi:type="dcterms:W3CDTF">2026-04-13T18:55:00Z</dcterms:modified>
</cp:coreProperties>
</file>