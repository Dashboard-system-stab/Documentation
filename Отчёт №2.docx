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26FE5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2"/>
        </w:rPr>
      </w:pPr>
      <w:r w:rsidRPr="007D4935">
        <w:rPr>
          <w:sz w:val="22"/>
        </w:rPr>
        <w:t>МИНОБРНАУКИ Р</w:t>
      </w:r>
      <w:r w:rsidR="00C44A26" w:rsidRPr="007D4935">
        <w:rPr>
          <w:sz w:val="22"/>
        </w:rPr>
        <w:t>ОССИИ</w:t>
      </w:r>
      <w:r w:rsidR="00CC1241" w:rsidRPr="007D4935">
        <w:rPr>
          <w:sz w:val="22"/>
        </w:rPr>
        <w:t xml:space="preserve"> </w:t>
      </w:r>
    </w:p>
    <w:p w14:paraId="0D4B6A41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4"/>
        </w:rPr>
      </w:pPr>
      <w:r w:rsidRPr="007D4935">
        <w:rPr>
          <w:sz w:val="24"/>
        </w:rPr>
        <w:t xml:space="preserve">Федеральное государственное автономное </w:t>
      </w:r>
      <w:r w:rsidR="00C44A26" w:rsidRPr="007D4935">
        <w:rPr>
          <w:sz w:val="24"/>
        </w:rPr>
        <w:br/>
      </w:r>
      <w:r w:rsidRPr="007D4935">
        <w:rPr>
          <w:sz w:val="24"/>
        </w:rPr>
        <w:t xml:space="preserve">образовательное учреждение высшего образования </w:t>
      </w:r>
    </w:p>
    <w:p w14:paraId="2137ECB9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4"/>
        </w:rPr>
      </w:pPr>
      <w:r w:rsidRPr="007D4935">
        <w:rPr>
          <w:sz w:val="24"/>
        </w:rPr>
        <w:t>«ЮЖНЫЙ ФЕДЕРАЛЬНЫЙ УНИВЕРСИТЕТ»</w:t>
      </w:r>
    </w:p>
    <w:p w14:paraId="79813604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  <w:rPr>
          <w:sz w:val="24"/>
          <w:szCs w:val="24"/>
        </w:rPr>
      </w:pPr>
      <w:r w:rsidRPr="007D4935">
        <w:rPr>
          <w:sz w:val="24"/>
          <w:szCs w:val="24"/>
        </w:rPr>
        <w:t>Институт компьютерных технологий и информационной безопасности</w:t>
      </w:r>
    </w:p>
    <w:p w14:paraId="6D023C39" w14:textId="77777777" w:rsidR="00FA5CBF" w:rsidRPr="007D4935" w:rsidRDefault="00FA5CBF" w:rsidP="000E5B5F">
      <w:pPr>
        <w:suppressAutoHyphens/>
        <w:spacing w:line="360" w:lineRule="auto"/>
        <w:ind w:firstLine="709"/>
        <w:jc w:val="center"/>
        <w:rPr>
          <w:sz w:val="24"/>
          <w:szCs w:val="24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4821"/>
      </w:tblGrid>
      <w:tr w:rsidR="00FA5CBF" w:rsidRPr="007D4935" w14:paraId="0147B84F" w14:textId="77777777" w:rsidTr="002C1246">
        <w:tc>
          <w:tcPr>
            <w:tcW w:w="4927" w:type="dxa"/>
          </w:tcPr>
          <w:p w14:paraId="09CD51D1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Руководитель:</w:t>
            </w:r>
          </w:p>
          <w:p w14:paraId="24C88330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8"/>
              </w:rPr>
            </w:pPr>
          </w:p>
          <w:p w14:paraId="3B5D8E1F" w14:textId="431A6600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  <w:highlight w:val="yellow"/>
              </w:rPr>
              <w:t xml:space="preserve">Доцент кафедры </w:t>
            </w:r>
            <w:proofErr w:type="spellStart"/>
            <w:r w:rsidR="003343D6" w:rsidRPr="007D4935">
              <w:rPr>
                <w:sz w:val="24"/>
                <w:highlight w:val="yellow"/>
              </w:rPr>
              <w:t>СиПУ</w:t>
            </w:r>
            <w:proofErr w:type="spellEnd"/>
            <w:r w:rsidRPr="007D4935">
              <w:rPr>
                <w:sz w:val="24"/>
                <w:highlight w:val="yellow"/>
              </w:rPr>
              <w:br/>
            </w:r>
            <w:r w:rsidR="00E4549A" w:rsidRPr="007D4935">
              <w:rPr>
                <w:sz w:val="24"/>
                <w:highlight w:val="yellow"/>
              </w:rPr>
              <w:t>д</w:t>
            </w:r>
            <w:r w:rsidRPr="007D4935">
              <w:rPr>
                <w:sz w:val="24"/>
                <w:highlight w:val="yellow"/>
              </w:rPr>
              <w:t xml:space="preserve">.т.н., </w:t>
            </w:r>
            <w:proofErr w:type="spellStart"/>
            <w:r w:rsidR="003343D6" w:rsidRPr="007D4935">
              <w:rPr>
                <w:sz w:val="24"/>
              </w:rPr>
              <w:t>Мушенко</w:t>
            </w:r>
            <w:proofErr w:type="spellEnd"/>
            <w:r w:rsidR="003343D6" w:rsidRPr="007D4935">
              <w:rPr>
                <w:sz w:val="24"/>
              </w:rPr>
              <w:t xml:space="preserve"> А.С.</w:t>
            </w:r>
          </w:p>
          <w:p w14:paraId="0F221242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____________</w:t>
            </w:r>
          </w:p>
          <w:p w14:paraId="29231D09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i/>
                <w:sz w:val="20"/>
              </w:rPr>
            </w:pPr>
            <w:r w:rsidRPr="007D4935">
              <w:rPr>
                <w:i/>
                <w:sz w:val="20"/>
              </w:rPr>
              <w:t>(подпись)</w:t>
            </w:r>
          </w:p>
          <w:p w14:paraId="431D9871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r w:rsidRPr="007D4935">
              <w:rPr>
                <w:sz w:val="24"/>
              </w:rPr>
              <w:t>«___»   ____________  20</w:t>
            </w:r>
            <w:r w:rsidR="00A34788" w:rsidRPr="007D4935">
              <w:rPr>
                <w:sz w:val="24"/>
              </w:rPr>
              <w:t>_</w:t>
            </w:r>
            <w:r w:rsidRPr="007D4935">
              <w:rPr>
                <w:sz w:val="24"/>
              </w:rPr>
              <w:t>_ г.</w:t>
            </w:r>
          </w:p>
        </w:tc>
        <w:tc>
          <w:tcPr>
            <w:tcW w:w="4927" w:type="dxa"/>
          </w:tcPr>
          <w:p w14:paraId="616E0D67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К защите допустить:</w:t>
            </w:r>
          </w:p>
          <w:p w14:paraId="560506E7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rPr>
                <w:sz w:val="8"/>
              </w:rPr>
            </w:pPr>
          </w:p>
          <w:p w14:paraId="19E6A7A2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 xml:space="preserve">Доцент кафедры ИБТКС </w:t>
            </w:r>
            <w:r w:rsidRPr="007D4935">
              <w:rPr>
                <w:sz w:val="24"/>
              </w:rPr>
              <w:br/>
              <w:t xml:space="preserve">к.т.н., А.П. </w:t>
            </w:r>
            <w:proofErr w:type="spellStart"/>
            <w:r w:rsidRPr="007D4935">
              <w:rPr>
                <w:sz w:val="24"/>
              </w:rPr>
              <w:t>Плёнкин</w:t>
            </w:r>
            <w:proofErr w:type="spellEnd"/>
          </w:p>
          <w:p w14:paraId="40B9B1EA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sz w:val="24"/>
              </w:rPr>
            </w:pPr>
            <w:r w:rsidRPr="007D4935">
              <w:rPr>
                <w:sz w:val="24"/>
              </w:rPr>
              <w:t>_____________</w:t>
            </w:r>
          </w:p>
          <w:p w14:paraId="2EEB4376" w14:textId="77777777" w:rsidR="00FA5CBF" w:rsidRPr="007D4935" w:rsidRDefault="00FA5CBF" w:rsidP="000E5B5F">
            <w:pPr>
              <w:tabs>
                <w:tab w:val="left" w:pos="8505"/>
              </w:tabs>
              <w:suppressAutoHyphens/>
              <w:spacing w:line="360" w:lineRule="auto"/>
              <w:ind w:firstLine="709"/>
              <w:jc w:val="center"/>
              <w:rPr>
                <w:i/>
                <w:sz w:val="20"/>
              </w:rPr>
            </w:pPr>
            <w:r w:rsidRPr="007D4935">
              <w:rPr>
                <w:i/>
                <w:sz w:val="20"/>
              </w:rPr>
              <w:t>(подпись)</w:t>
            </w:r>
          </w:p>
          <w:p w14:paraId="1287DD76" w14:textId="77777777" w:rsidR="00FA5CBF" w:rsidRPr="007D4935" w:rsidRDefault="00FA5CBF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r w:rsidRPr="007D4935">
              <w:rPr>
                <w:sz w:val="24"/>
              </w:rPr>
              <w:t>«___»   ____________  20</w:t>
            </w:r>
            <w:r w:rsidR="00A34788" w:rsidRPr="007D4935">
              <w:rPr>
                <w:sz w:val="24"/>
              </w:rPr>
              <w:t>_</w:t>
            </w:r>
            <w:r w:rsidRPr="007D4935">
              <w:rPr>
                <w:sz w:val="24"/>
              </w:rPr>
              <w:t>_ г.</w:t>
            </w:r>
          </w:p>
        </w:tc>
      </w:tr>
    </w:tbl>
    <w:p w14:paraId="54D79C0D" w14:textId="77777777" w:rsidR="006712DB" w:rsidRPr="007D4935" w:rsidRDefault="006712DB" w:rsidP="000E5B5F">
      <w:pPr>
        <w:suppressAutoHyphens/>
        <w:spacing w:line="360" w:lineRule="auto"/>
        <w:ind w:firstLine="0"/>
        <w:rPr>
          <w:sz w:val="12"/>
        </w:rPr>
      </w:pPr>
    </w:p>
    <w:p w14:paraId="6E8A92DC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</w:pPr>
      <w:r w:rsidRPr="007D4935">
        <w:t>ПОЯСНИТЕЛЬНАЯ ЗАПИСКА</w:t>
      </w:r>
    </w:p>
    <w:p w14:paraId="5530F097" w14:textId="22D11CF7" w:rsidR="00C44A26" w:rsidRPr="007D4935" w:rsidRDefault="000A63D2" w:rsidP="000E5B5F">
      <w:pPr>
        <w:suppressAutoHyphens/>
        <w:spacing w:line="360" w:lineRule="auto"/>
        <w:ind w:firstLine="709"/>
        <w:jc w:val="center"/>
        <w:rPr>
          <w:b/>
          <w:sz w:val="36"/>
          <w:szCs w:val="40"/>
        </w:rPr>
      </w:pPr>
      <w:r w:rsidRPr="007D4935">
        <w:rPr>
          <w:b/>
          <w:sz w:val="36"/>
          <w:szCs w:val="40"/>
        </w:rPr>
        <w:t xml:space="preserve">К </w:t>
      </w:r>
      <w:r w:rsidR="003476C9" w:rsidRPr="007D4935">
        <w:rPr>
          <w:b/>
          <w:sz w:val="36"/>
          <w:szCs w:val="40"/>
        </w:rPr>
        <w:t>МЕЖДИСЦИПЛИНАРНОМУ</w:t>
      </w:r>
      <w:r w:rsidRPr="007D4935">
        <w:rPr>
          <w:b/>
          <w:sz w:val="36"/>
          <w:szCs w:val="40"/>
        </w:rPr>
        <w:t xml:space="preserve"> ПРОЕКТУ</w:t>
      </w:r>
    </w:p>
    <w:p w14:paraId="518AB5A2" w14:textId="5A3EF303" w:rsidR="00C44A26" w:rsidRPr="007D4935" w:rsidRDefault="00C44A26" w:rsidP="000E5B5F">
      <w:pPr>
        <w:suppressAutoHyphens/>
        <w:spacing w:line="360" w:lineRule="auto"/>
        <w:ind w:firstLine="709"/>
        <w:jc w:val="center"/>
      </w:pPr>
      <w:r w:rsidRPr="007D4935">
        <w:t>ПО ДИСЦИПЛИНЕ «</w:t>
      </w:r>
      <w:r w:rsidR="003476C9" w:rsidRPr="007D4935">
        <w:t xml:space="preserve">Междисциплинарный проект </w:t>
      </w:r>
      <w:r w:rsidR="00652026" w:rsidRPr="007D4935">
        <w:t>1</w:t>
      </w:r>
      <w:r w:rsidRPr="007D4935">
        <w:t>»</w:t>
      </w:r>
    </w:p>
    <w:p w14:paraId="74B060AA" w14:textId="77777777" w:rsidR="006712DB" w:rsidRPr="007D4935" w:rsidRDefault="006712DB" w:rsidP="000E5B5F">
      <w:pPr>
        <w:suppressAutoHyphens/>
        <w:spacing w:line="360" w:lineRule="auto"/>
        <w:ind w:firstLine="709"/>
        <w:jc w:val="center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1307"/>
        <w:gridCol w:w="6144"/>
      </w:tblGrid>
      <w:tr w:rsidR="00BF27B2" w:rsidRPr="007D4935" w14:paraId="3164DC23" w14:textId="77777777" w:rsidTr="000E5B5F">
        <w:tc>
          <w:tcPr>
            <w:tcW w:w="2187" w:type="dxa"/>
          </w:tcPr>
          <w:p w14:paraId="2D795EAF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на тему:</w:t>
            </w:r>
          </w:p>
        </w:tc>
        <w:tc>
          <w:tcPr>
            <w:tcW w:w="7451" w:type="dxa"/>
            <w:gridSpan w:val="2"/>
          </w:tcPr>
          <w:p w14:paraId="60845A8D" w14:textId="77777777" w:rsidR="003343D6" w:rsidRPr="007D4935" w:rsidRDefault="003343D6" w:rsidP="000E5B5F">
            <w:pPr>
              <w:suppressAutoHyphens/>
              <w:spacing w:line="360" w:lineRule="auto"/>
              <w:ind w:firstLine="709"/>
              <w:rPr>
                <w:sz w:val="24"/>
                <w:szCs w:val="24"/>
              </w:rPr>
            </w:pPr>
            <w:proofErr w:type="spellStart"/>
            <w:r w:rsidRPr="007D4935">
              <w:rPr>
                <w:sz w:val="24"/>
                <w:szCs w:val="24"/>
              </w:rPr>
              <w:t>Dashboard</w:t>
            </w:r>
            <w:proofErr w:type="spellEnd"/>
            <w:r w:rsidRPr="007D4935">
              <w:rPr>
                <w:sz w:val="24"/>
                <w:szCs w:val="24"/>
              </w:rPr>
              <w:t xml:space="preserve"> управления и мониторинга</w:t>
            </w:r>
          </w:p>
          <w:p w14:paraId="24321BE5" w14:textId="5092B920" w:rsidR="00BF27B2" w:rsidRPr="007D4935" w:rsidRDefault="003343D6" w:rsidP="000E5B5F">
            <w:pPr>
              <w:suppressAutoHyphens/>
              <w:spacing w:line="360" w:lineRule="auto"/>
              <w:ind w:firstLine="709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систем стабилизации</w:t>
            </w:r>
          </w:p>
        </w:tc>
      </w:tr>
      <w:tr w:rsidR="00BF27B2" w:rsidRPr="007D4935" w14:paraId="01235CDB" w14:textId="77777777" w:rsidTr="000E5B5F">
        <w:tc>
          <w:tcPr>
            <w:tcW w:w="2187" w:type="dxa"/>
          </w:tcPr>
          <w:p w14:paraId="055DEA2F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7451" w:type="dxa"/>
            <w:gridSpan w:val="2"/>
          </w:tcPr>
          <w:p w14:paraId="7EEDBAC7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</w:p>
        </w:tc>
      </w:tr>
      <w:tr w:rsidR="00BF27B2" w:rsidRPr="007D4935" w14:paraId="68ECEAC0" w14:textId="77777777" w:rsidTr="000E5B5F">
        <w:tc>
          <w:tcPr>
            <w:tcW w:w="2187" w:type="dxa"/>
          </w:tcPr>
          <w:p w14:paraId="44ADFB13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Команда</w:t>
            </w:r>
            <w:r w:rsidR="00FA5CBF" w:rsidRPr="007D4935">
              <w:rPr>
                <w:sz w:val="24"/>
                <w:szCs w:val="24"/>
              </w:rPr>
              <w:t>:</w:t>
            </w:r>
          </w:p>
        </w:tc>
        <w:tc>
          <w:tcPr>
            <w:tcW w:w="7451" w:type="dxa"/>
            <w:gridSpan w:val="2"/>
            <w:vAlign w:val="bottom"/>
          </w:tcPr>
          <w:p w14:paraId="6185E69C" w14:textId="13FD9C9B" w:rsidR="00BF27B2" w:rsidRPr="007D4935" w:rsidRDefault="007D4935" w:rsidP="000E5B5F">
            <w:pPr>
              <w:suppressAutoHyphens/>
              <w:spacing w:line="360" w:lineRule="auto"/>
              <w:ind w:firstLine="709"/>
              <w:jc w:val="center"/>
              <w:rPr>
                <w:sz w:val="24"/>
                <w:szCs w:val="24"/>
              </w:rPr>
            </w:pPr>
            <w:proofErr w:type="spellStart"/>
            <w:r w:rsidRPr="007D4935">
              <w:rPr>
                <w:sz w:val="24"/>
                <w:szCs w:val="24"/>
                <w:lang w:val="en-US"/>
              </w:rPr>
              <w:t>N</w:t>
            </w:r>
            <w:r w:rsidRPr="007D4935">
              <w:rPr>
                <w:lang w:val="en-US"/>
              </w:rPr>
              <w:t>oName</w:t>
            </w:r>
            <w:proofErr w:type="spellEnd"/>
          </w:p>
        </w:tc>
      </w:tr>
      <w:tr w:rsidR="00BF27B2" w:rsidRPr="007D4935" w14:paraId="2AA7AAD3" w14:textId="77777777" w:rsidTr="000E5B5F">
        <w:tc>
          <w:tcPr>
            <w:tcW w:w="2187" w:type="dxa"/>
          </w:tcPr>
          <w:p w14:paraId="63F6C028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7451" w:type="dxa"/>
            <w:gridSpan w:val="2"/>
          </w:tcPr>
          <w:p w14:paraId="0C36BAC4" w14:textId="77777777" w:rsidR="00BF27B2" w:rsidRPr="007D4935" w:rsidRDefault="00BF27B2" w:rsidP="000E5B5F">
            <w:pPr>
              <w:suppressAutoHyphens/>
              <w:spacing w:line="360" w:lineRule="auto"/>
              <w:ind w:firstLine="709"/>
              <w:jc w:val="center"/>
            </w:pPr>
          </w:p>
        </w:tc>
      </w:tr>
      <w:tr w:rsidR="002C1246" w:rsidRPr="007D4935" w14:paraId="42BB9EE2" w14:textId="77777777" w:rsidTr="000E5B5F">
        <w:tc>
          <w:tcPr>
            <w:tcW w:w="2187" w:type="dxa"/>
          </w:tcPr>
          <w:p w14:paraId="7D512E4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  <w:rPr>
                <w:sz w:val="24"/>
              </w:rPr>
            </w:pPr>
            <w:r w:rsidRPr="007D4935">
              <w:rPr>
                <w:sz w:val="24"/>
              </w:rPr>
              <w:t>Выполнили:</w:t>
            </w:r>
          </w:p>
        </w:tc>
        <w:tc>
          <w:tcPr>
            <w:tcW w:w="1307" w:type="dxa"/>
          </w:tcPr>
          <w:p w14:paraId="2E693A87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15F713B4" w14:textId="6AEB1D11" w:rsidR="002C1246" w:rsidRPr="007D4935" w:rsidRDefault="001236F4" w:rsidP="000E5B5F">
            <w:pPr>
              <w:suppressAutoHyphens/>
              <w:spacing w:line="360" w:lineRule="auto"/>
              <w:ind w:firstLine="709"/>
              <w:jc w:val="right"/>
            </w:pPr>
            <w:proofErr w:type="spellStart"/>
            <w:r w:rsidRPr="007D4935">
              <w:rPr>
                <w:sz w:val="24"/>
                <w:szCs w:val="24"/>
              </w:rPr>
              <w:t>Чужиков</w:t>
            </w:r>
            <w:proofErr w:type="spellEnd"/>
            <w:r w:rsidRPr="007D4935">
              <w:rPr>
                <w:sz w:val="24"/>
                <w:szCs w:val="24"/>
              </w:rPr>
              <w:t xml:space="preserve"> Даниил Андреевич КТбо1-10</w:t>
            </w:r>
          </w:p>
        </w:tc>
      </w:tr>
      <w:tr w:rsidR="002C1246" w:rsidRPr="007D4935" w14:paraId="1D12042F" w14:textId="77777777" w:rsidTr="000E5B5F">
        <w:tc>
          <w:tcPr>
            <w:tcW w:w="2187" w:type="dxa"/>
          </w:tcPr>
          <w:p w14:paraId="32CB0A4F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32575A1B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</w:p>
        </w:tc>
        <w:tc>
          <w:tcPr>
            <w:tcW w:w="6144" w:type="dxa"/>
          </w:tcPr>
          <w:p w14:paraId="5C289CBE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  <w:tr w:rsidR="002C1246" w:rsidRPr="007D4935" w14:paraId="724C0765" w14:textId="77777777" w:rsidTr="000E5B5F">
        <w:tc>
          <w:tcPr>
            <w:tcW w:w="2187" w:type="dxa"/>
          </w:tcPr>
          <w:p w14:paraId="57374CC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7F892FA0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24"/>
                <w:szCs w:val="24"/>
              </w:rPr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4CF51C50" w14:textId="7C80AC47" w:rsidR="002C1246" w:rsidRPr="007D4935" w:rsidRDefault="000E5B5F" w:rsidP="000E5B5F">
            <w:pPr>
              <w:suppressAutoHyphens/>
              <w:spacing w:line="360" w:lineRule="auto"/>
              <w:ind w:firstLine="709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 xml:space="preserve">              </w:t>
            </w:r>
            <w:proofErr w:type="spellStart"/>
            <w:r w:rsidR="003343D6" w:rsidRPr="007D4935">
              <w:rPr>
                <w:sz w:val="24"/>
                <w:szCs w:val="24"/>
              </w:rPr>
              <w:t>Бабарин</w:t>
            </w:r>
            <w:proofErr w:type="spellEnd"/>
            <w:r w:rsidR="003343D6" w:rsidRPr="007D4935">
              <w:rPr>
                <w:sz w:val="24"/>
                <w:szCs w:val="24"/>
              </w:rPr>
              <w:t xml:space="preserve"> Владислав Максимович</w:t>
            </w:r>
            <w:r w:rsidR="00054143" w:rsidRPr="007D4935">
              <w:rPr>
                <w:sz w:val="24"/>
                <w:szCs w:val="24"/>
              </w:rPr>
              <w:t xml:space="preserve"> КТбо1-10</w:t>
            </w:r>
          </w:p>
        </w:tc>
      </w:tr>
      <w:tr w:rsidR="002C1246" w:rsidRPr="007D4935" w14:paraId="0BA0186E" w14:textId="77777777" w:rsidTr="000E5B5F">
        <w:tc>
          <w:tcPr>
            <w:tcW w:w="2187" w:type="dxa"/>
          </w:tcPr>
          <w:p w14:paraId="69C4A1D4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378130B0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</w:p>
        </w:tc>
        <w:tc>
          <w:tcPr>
            <w:tcW w:w="6144" w:type="dxa"/>
            <w:tcBorders>
              <w:top w:val="single" w:sz="4" w:space="0" w:color="auto"/>
            </w:tcBorders>
          </w:tcPr>
          <w:p w14:paraId="72358E4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  <w:tr w:rsidR="002C1246" w:rsidRPr="007D4935" w14:paraId="26ACABC7" w14:textId="77777777" w:rsidTr="000E5B5F">
        <w:tc>
          <w:tcPr>
            <w:tcW w:w="2187" w:type="dxa"/>
          </w:tcPr>
          <w:p w14:paraId="17D5F753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067DE9F2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24"/>
                <w:szCs w:val="24"/>
              </w:rPr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2784A4A2" w14:textId="017D60A8" w:rsidR="002C1246" w:rsidRPr="007D4935" w:rsidRDefault="00A515DB" w:rsidP="000E5B5F">
            <w:pPr>
              <w:suppressAutoHyphens/>
              <w:spacing w:line="360" w:lineRule="auto"/>
              <w:ind w:firstLine="709"/>
              <w:jc w:val="right"/>
              <w:rPr>
                <w:sz w:val="24"/>
                <w:szCs w:val="24"/>
              </w:rPr>
            </w:pPr>
            <w:r w:rsidRPr="007D4935">
              <w:rPr>
                <w:sz w:val="24"/>
                <w:szCs w:val="24"/>
              </w:rPr>
              <w:t>Колосов Иван Денисович КТбо1-12</w:t>
            </w:r>
          </w:p>
        </w:tc>
      </w:tr>
      <w:tr w:rsidR="002C1246" w:rsidRPr="007D4935" w14:paraId="21E2ED4B" w14:textId="77777777" w:rsidTr="000E5B5F">
        <w:tc>
          <w:tcPr>
            <w:tcW w:w="2187" w:type="dxa"/>
          </w:tcPr>
          <w:p w14:paraId="4946AB5D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3728DFDC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</w:p>
        </w:tc>
        <w:tc>
          <w:tcPr>
            <w:tcW w:w="6144" w:type="dxa"/>
            <w:tcBorders>
              <w:top w:val="single" w:sz="4" w:space="0" w:color="auto"/>
            </w:tcBorders>
          </w:tcPr>
          <w:p w14:paraId="3620C2EE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  <w:tr w:rsidR="002C1246" w:rsidRPr="007D4935" w14:paraId="6677EDDF" w14:textId="77777777" w:rsidTr="000E5B5F">
        <w:tc>
          <w:tcPr>
            <w:tcW w:w="2187" w:type="dxa"/>
          </w:tcPr>
          <w:p w14:paraId="19B61F01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7AD02B26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i/>
                <w:sz w:val="16"/>
              </w:rPr>
            </w:pPr>
          </w:p>
        </w:tc>
        <w:tc>
          <w:tcPr>
            <w:tcW w:w="6144" w:type="dxa"/>
            <w:tcBorders>
              <w:bottom w:val="single" w:sz="4" w:space="0" w:color="auto"/>
            </w:tcBorders>
          </w:tcPr>
          <w:p w14:paraId="1F143D14" w14:textId="5DBAB83B" w:rsidR="002C1246" w:rsidRPr="007D4935" w:rsidRDefault="00A515DB" w:rsidP="000E5B5F">
            <w:pPr>
              <w:suppressAutoHyphens/>
              <w:spacing w:line="360" w:lineRule="auto"/>
              <w:ind w:firstLine="709"/>
              <w:jc w:val="right"/>
              <w:rPr>
                <w:iCs/>
                <w:sz w:val="24"/>
                <w:szCs w:val="24"/>
              </w:rPr>
            </w:pPr>
            <w:r w:rsidRPr="007D4935">
              <w:rPr>
                <w:iCs/>
                <w:sz w:val="24"/>
                <w:szCs w:val="24"/>
              </w:rPr>
              <w:t>Белоногов Роман Дмитриевич КТбо1-17</w:t>
            </w:r>
          </w:p>
        </w:tc>
      </w:tr>
      <w:tr w:rsidR="002C1246" w:rsidRPr="007D4935" w14:paraId="6C63BE1C" w14:textId="77777777" w:rsidTr="000E5B5F">
        <w:tc>
          <w:tcPr>
            <w:tcW w:w="2187" w:type="dxa"/>
          </w:tcPr>
          <w:p w14:paraId="21ED7A67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left"/>
            </w:pPr>
          </w:p>
        </w:tc>
        <w:tc>
          <w:tcPr>
            <w:tcW w:w="1307" w:type="dxa"/>
          </w:tcPr>
          <w:p w14:paraId="2E7D7498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</w:p>
        </w:tc>
        <w:tc>
          <w:tcPr>
            <w:tcW w:w="6144" w:type="dxa"/>
            <w:tcBorders>
              <w:top w:val="single" w:sz="4" w:space="0" w:color="auto"/>
            </w:tcBorders>
          </w:tcPr>
          <w:p w14:paraId="1DEEC762" w14:textId="77777777" w:rsidR="002C1246" w:rsidRPr="007D4935" w:rsidRDefault="002C1246" w:rsidP="000E5B5F">
            <w:pPr>
              <w:suppressAutoHyphens/>
              <w:spacing w:line="360" w:lineRule="auto"/>
              <w:ind w:firstLine="709"/>
              <w:jc w:val="right"/>
              <w:rPr>
                <w:sz w:val="16"/>
              </w:rPr>
            </w:pPr>
            <w:r w:rsidRPr="007D4935">
              <w:rPr>
                <w:i/>
                <w:sz w:val="16"/>
              </w:rPr>
              <w:t>(подпись, фамилия, имя, отчество, группа)</w:t>
            </w:r>
          </w:p>
        </w:tc>
      </w:tr>
    </w:tbl>
    <w:p w14:paraId="4F3DFDE4" w14:textId="77777777" w:rsidR="006712DB" w:rsidRPr="007D4935" w:rsidRDefault="00FA5CBF" w:rsidP="000E5B5F">
      <w:pPr>
        <w:suppressAutoHyphens/>
        <w:spacing w:line="360" w:lineRule="auto"/>
        <w:ind w:firstLine="709"/>
        <w:jc w:val="right"/>
      </w:pPr>
      <w:r w:rsidRPr="007D4935">
        <w:t xml:space="preserve"> </w:t>
      </w:r>
    </w:p>
    <w:p w14:paraId="1842001A" w14:textId="77777777" w:rsidR="00226142" w:rsidRPr="007D4935" w:rsidRDefault="00226142" w:rsidP="000E5B5F">
      <w:pPr>
        <w:suppressAutoHyphens/>
        <w:spacing w:line="360" w:lineRule="auto"/>
        <w:ind w:firstLine="709"/>
        <w:jc w:val="center"/>
        <w:rPr>
          <w:sz w:val="24"/>
        </w:rPr>
      </w:pPr>
    </w:p>
    <w:p w14:paraId="370AAAFB" w14:textId="6E23AC75" w:rsidR="002258C7" w:rsidRDefault="006712DB" w:rsidP="000E5B5F">
      <w:pPr>
        <w:suppressAutoHyphens/>
        <w:spacing w:line="360" w:lineRule="auto"/>
        <w:ind w:firstLine="709"/>
        <w:jc w:val="center"/>
        <w:rPr>
          <w:sz w:val="24"/>
        </w:rPr>
      </w:pPr>
      <w:r w:rsidRPr="007D4935">
        <w:rPr>
          <w:sz w:val="24"/>
        </w:rPr>
        <w:t xml:space="preserve">Таганрог </w:t>
      </w:r>
      <w:r w:rsidRPr="007D4935">
        <w:rPr>
          <w:sz w:val="24"/>
          <w:highlight w:val="yellow"/>
        </w:rPr>
        <w:t>20</w:t>
      </w:r>
      <w:r w:rsidR="00BF27B2" w:rsidRPr="007D4935">
        <w:rPr>
          <w:sz w:val="24"/>
          <w:highlight w:val="yellow"/>
        </w:rPr>
        <w:t>2</w:t>
      </w:r>
      <w:r w:rsidR="003343D6" w:rsidRPr="007D4935">
        <w:rPr>
          <w:sz w:val="24"/>
        </w:rPr>
        <w:t>6</w:t>
      </w:r>
      <w:r w:rsidRPr="007D4935">
        <w:rPr>
          <w:sz w:val="24"/>
        </w:rPr>
        <w:t xml:space="preserve"> г.</w:t>
      </w:r>
    </w:p>
    <w:p w14:paraId="204D4417" w14:textId="77777777" w:rsidR="00754602" w:rsidRDefault="00754602" w:rsidP="000E5B5F">
      <w:pPr>
        <w:suppressAutoHyphens/>
        <w:spacing w:line="360" w:lineRule="auto"/>
        <w:ind w:firstLine="709"/>
        <w:jc w:val="center"/>
        <w:rPr>
          <w:sz w:val="24"/>
        </w:rPr>
      </w:pPr>
    </w:p>
    <w:p w14:paraId="579E5E75" w14:textId="4F39EDB0" w:rsidR="00754602" w:rsidRPr="007D4935" w:rsidRDefault="00754602" w:rsidP="000E5B5F">
      <w:pPr>
        <w:suppressAutoHyphens/>
        <w:spacing w:line="360" w:lineRule="auto"/>
        <w:ind w:firstLine="709"/>
        <w:jc w:val="center"/>
        <w:rPr>
          <w:sz w:val="24"/>
        </w:rPr>
      </w:pPr>
      <w:r>
        <w:rPr>
          <w:sz w:val="24"/>
        </w:rPr>
        <w:t>1</w:t>
      </w:r>
    </w:p>
    <w:p w14:paraId="21F19F8E" w14:textId="77777777" w:rsidR="003343D6" w:rsidRPr="007D4935" w:rsidRDefault="003343D6" w:rsidP="000E5B5F">
      <w:pPr>
        <w:suppressAutoHyphens/>
        <w:spacing w:line="360" w:lineRule="auto"/>
        <w:ind w:firstLine="709"/>
        <w:jc w:val="center"/>
        <w:rPr>
          <w:sz w:val="24"/>
        </w:rPr>
      </w:pPr>
    </w:p>
    <w:p w14:paraId="038A8348" w14:textId="77777777" w:rsidR="000E5B5F" w:rsidRPr="007D4935" w:rsidRDefault="000E5B5F" w:rsidP="000E5B5F">
      <w:pPr>
        <w:spacing w:line="360" w:lineRule="auto"/>
        <w:ind w:firstLine="0"/>
        <w:jc w:val="left"/>
        <w:rPr>
          <w:b/>
          <w:bCs/>
        </w:rPr>
      </w:pPr>
    </w:p>
    <w:p w14:paraId="53A2A19A" w14:textId="741786AF" w:rsidR="003343D6" w:rsidRPr="00754602" w:rsidRDefault="000E5B5F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754602">
        <w:rPr>
          <w:b/>
          <w:bCs/>
          <w:sz w:val="24"/>
          <w:szCs w:val="24"/>
        </w:rPr>
        <w:t>1</w:t>
      </w:r>
      <w:r w:rsidR="00754602">
        <w:rPr>
          <w:b/>
          <w:bCs/>
          <w:sz w:val="24"/>
          <w:szCs w:val="24"/>
        </w:rPr>
        <w:t xml:space="preserve"> </w:t>
      </w:r>
      <w:r w:rsidR="003343D6" w:rsidRPr="00754602">
        <w:rPr>
          <w:b/>
          <w:bCs/>
          <w:sz w:val="24"/>
          <w:szCs w:val="24"/>
        </w:rPr>
        <w:t>Анализ технического задания</w:t>
      </w:r>
    </w:p>
    <w:p w14:paraId="2F493AF2" w14:textId="2DEC0C5A" w:rsidR="003343D6" w:rsidRPr="00754602" w:rsidRDefault="003343D6" w:rsidP="007D4935">
      <w:pPr>
        <w:pStyle w:val="afe"/>
        <w:spacing w:line="360" w:lineRule="auto"/>
        <w:ind w:left="0" w:firstLine="0"/>
        <w:rPr>
          <w:sz w:val="24"/>
          <w:szCs w:val="24"/>
        </w:rPr>
      </w:pPr>
      <w:r w:rsidRPr="00754602">
        <w:rPr>
          <w:sz w:val="24"/>
          <w:szCs w:val="24"/>
        </w:rPr>
        <w:t>Команде предстоит разработать интерактивный веб-</w:t>
      </w:r>
      <w:proofErr w:type="spellStart"/>
      <w:r w:rsidRPr="00754602">
        <w:rPr>
          <w:sz w:val="24"/>
          <w:szCs w:val="24"/>
        </w:rPr>
        <w:t>дэшборд</w:t>
      </w:r>
      <w:proofErr w:type="spellEnd"/>
      <w:r w:rsidRPr="00754602">
        <w:rPr>
          <w:sz w:val="24"/>
          <w:szCs w:val="24"/>
        </w:rPr>
        <w:t xml:space="preserve"> для удаленного управления и мониторинга системой стабилизации. Необходимо реализовать визуализацию параметров системы в реальном времени через </w:t>
      </w:r>
      <w:proofErr w:type="spellStart"/>
      <w:r w:rsidRPr="00754602">
        <w:rPr>
          <w:sz w:val="24"/>
          <w:szCs w:val="24"/>
        </w:rPr>
        <w:t>кастомный</w:t>
      </w:r>
      <w:proofErr w:type="spellEnd"/>
      <w:r w:rsidRPr="00754602">
        <w:rPr>
          <w:sz w:val="24"/>
          <w:szCs w:val="24"/>
        </w:rPr>
        <w:t xml:space="preserve"> сетевой протокол.</w:t>
      </w:r>
    </w:p>
    <w:p w14:paraId="05591601" w14:textId="77777777" w:rsidR="003343D6" w:rsidRPr="00754602" w:rsidRDefault="003343D6" w:rsidP="007D4935">
      <w:pPr>
        <w:pStyle w:val="afe"/>
        <w:spacing w:line="360" w:lineRule="auto"/>
        <w:ind w:left="0" w:firstLine="709"/>
        <w:rPr>
          <w:sz w:val="24"/>
          <w:szCs w:val="24"/>
        </w:rPr>
      </w:pPr>
    </w:p>
    <w:p w14:paraId="5FED9859" w14:textId="2A372F72" w:rsidR="003343D6" w:rsidRPr="00754602" w:rsidRDefault="003343D6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754602">
        <w:rPr>
          <w:b/>
          <w:bCs/>
          <w:sz w:val="24"/>
          <w:szCs w:val="24"/>
        </w:rPr>
        <w:t>2 Обзор аналогов</w:t>
      </w:r>
    </w:p>
    <w:p w14:paraId="27672DF5" w14:textId="1F9B310D" w:rsidR="003343D6" w:rsidRPr="00754602" w:rsidRDefault="003343D6" w:rsidP="00754602">
      <w:pPr>
        <w:spacing w:line="360" w:lineRule="auto"/>
        <w:ind w:firstLine="0"/>
        <w:jc w:val="left"/>
        <w:rPr>
          <w:sz w:val="24"/>
          <w:szCs w:val="24"/>
        </w:rPr>
      </w:pPr>
      <w:r w:rsidRPr="00754602">
        <w:rPr>
          <w:sz w:val="24"/>
          <w:szCs w:val="24"/>
        </w:rPr>
        <w:t>2.1 Перечень аналогов</w:t>
      </w:r>
      <w:r w:rsidRPr="00754602">
        <w:rPr>
          <w:sz w:val="24"/>
          <w:szCs w:val="24"/>
        </w:rPr>
        <w:br/>
      </w:r>
      <w:r w:rsidRPr="00754602">
        <w:rPr>
          <w:sz w:val="24"/>
          <w:szCs w:val="24"/>
          <w:lang w:val="en-US"/>
        </w:rPr>
        <w:t>UBIDOTS</w:t>
      </w:r>
      <w:r w:rsidRPr="00754602">
        <w:rPr>
          <w:sz w:val="24"/>
          <w:szCs w:val="24"/>
        </w:rPr>
        <w:t xml:space="preserve"> </w:t>
      </w:r>
      <w:r w:rsidR="00E94A90" w:rsidRPr="00E94A90">
        <w:rPr>
          <w:sz w:val="24"/>
          <w:szCs w:val="24"/>
        </w:rPr>
        <w:t>[</w:t>
      </w:r>
      <w:r w:rsidR="00E96180">
        <w:rPr>
          <w:sz w:val="24"/>
          <w:szCs w:val="24"/>
        </w:rPr>
        <w:t>1</w:t>
      </w:r>
      <w:r w:rsidR="00E94A90" w:rsidRPr="00E94A90">
        <w:rPr>
          <w:sz w:val="24"/>
          <w:szCs w:val="24"/>
        </w:rPr>
        <w:t>]</w:t>
      </w:r>
      <w:r w:rsidRPr="00754602">
        <w:rPr>
          <w:sz w:val="24"/>
          <w:szCs w:val="24"/>
        </w:rPr>
        <w:t xml:space="preserve"> - предназначена для промышленного </w:t>
      </w:r>
      <w:r w:rsidRPr="00754602">
        <w:rPr>
          <w:sz w:val="24"/>
          <w:szCs w:val="24"/>
          <w:lang w:val="en-US"/>
        </w:rPr>
        <w:t>IoT</w:t>
      </w:r>
      <w:r w:rsidRPr="00754602">
        <w:rPr>
          <w:sz w:val="24"/>
          <w:szCs w:val="24"/>
        </w:rPr>
        <w:t xml:space="preserve"> и подходит для проектов, требующих удалённого мониторинга и управления подключёнными устройствами. Ключевые характеристики: поддержка более 20 типов виджетов для создания настраиваемых </w:t>
      </w:r>
      <w:proofErr w:type="spellStart"/>
      <w:r w:rsidRPr="00754602">
        <w:rPr>
          <w:sz w:val="24"/>
          <w:szCs w:val="24"/>
        </w:rPr>
        <w:t>дашбордов</w:t>
      </w:r>
      <w:proofErr w:type="spellEnd"/>
      <w:r w:rsidRPr="00754602">
        <w:rPr>
          <w:sz w:val="24"/>
          <w:szCs w:val="24"/>
        </w:rPr>
        <w:t xml:space="preserve">. Возможность встраивать собственные виджеты или целые страницы платформы. Упрощённое подключение устройств через шаблоны, которые определяют свойства, переменные и внешний вид. Поддержка групп и тегов для организации устройств и ресурсов. </w:t>
      </w:r>
    </w:p>
    <w:p w14:paraId="3C5AD3E4" w14:textId="7BE3763C" w:rsidR="003343D6" w:rsidRDefault="003343D6" w:rsidP="007D4935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6D067E62" wp14:editId="2D2B7116">
            <wp:extent cx="5070419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1454" cy="34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541F" w14:textId="77777777" w:rsidR="00754602" w:rsidRPr="00754602" w:rsidRDefault="00754602" w:rsidP="007D4935">
      <w:pPr>
        <w:pStyle w:val="afe"/>
        <w:spacing w:line="360" w:lineRule="auto"/>
        <w:ind w:left="0" w:firstLine="709"/>
        <w:rPr>
          <w:sz w:val="24"/>
          <w:szCs w:val="24"/>
        </w:rPr>
      </w:pPr>
    </w:p>
    <w:p w14:paraId="2320DABE" w14:textId="7E2DC111" w:rsidR="00754602" w:rsidRDefault="003343D6" w:rsidP="00754602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sz w:val="24"/>
          <w:szCs w:val="24"/>
          <w:lang w:val="en-US"/>
        </w:rPr>
        <w:t>ADAFRUIT</w:t>
      </w:r>
      <w:r w:rsidRPr="00754602">
        <w:rPr>
          <w:sz w:val="24"/>
          <w:szCs w:val="24"/>
        </w:rPr>
        <w:t xml:space="preserve"> </w:t>
      </w:r>
      <w:r w:rsidRPr="00754602">
        <w:rPr>
          <w:sz w:val="24"/>
          <w:szCs w:val="24"/>
          <w:lang w:val="en-US"/>
        </w:rPr>
        <w:t>IO</w:t>
      </w:r>
      <w:r w:rsidRPr="00754602">
        <w:rPr>
          <w:sz w:val="24"/>
          <w:szCs w:val="24"/>
        </w:rPr>
        <w:t xml:space="preserve"> </w:t>
      </w:r>
      <w:r w:rsidR="00E94A90" w:rsidRPr="00E94A90">
        <w:rPr>
          <w:sz w:val="24"/>
          <w:szCs w:val="24"/>
        </w:rPr>
        <w:t>[</w:t>
      </w:r>
      <w:r w:rsidR="00E96180">
        <w:rPr>
          <w:sz w:val="24"/>
          <w:szCs w:val="24"/>
        </w:rPr>
        <w:t>2</w:t>
      </w:r>
      <w:r w:rsidR="00E94A90" w:rsidRPr="00E94A90">
        <w:rPr>
          <w:sz w:val="24"/>
          <w:szCs w:val="24"/>
        </w:rPr>
        <w:t>]</w:t>
      </w:r>
      <w:r w:rsidRPr="00754602">
        <w:rPr>
          <w:sz w:val="24"/>
          <w:szCs w:val="24"/>
        </w:rPr>
        <w:t xml:space="preserve"> – позволяет собирать, хранить и анализировать данные с датчиков и устройств, а также создавать интерактивные </w:t>
      </w:r>
      <w:proofErr w:type="spellStart"/>
      <w:r w:rsidRPr="00754602">
        <w:rPr>
          <w:sz w:val="24"/>
          <w:szCs w:val="24"/>
        </w:rPr>
        <w:t>дашборды</w:t>
      </w:r>
      <w:proofErr w:type="spellEnd"/>
      <w:r w:rsidRPr="00754602">
        <w:rPr>
          <w:sz w:val="24"/>
          <w:szCs w:val="24"/>
        </w:rPr>
        <w:t xml:space="preserve"> и управлять проектами через веб-интерфейс или мобильное приложение. Ключевые характеристики: Совместимость с широким спектром аппаратных платформ, включая </w:t>
      </w:r>
      <w:proofErr w:type="spellStart"/>
      <w:r w:rsidRPr="00754602">
        <w:rPr>
          <w:sz w:val="24"/>
          <w:szCs w:val="24"/>
        </w:rPr>
        <w:t>Arduino</w:t>
      </w:r>
      <w:proofErr w:type="spellEnd"/>
      <w:r w:rsidRPr="00754602">
        <w:rPr>
          <w:sz w:val="24"/>
          <w:szCs w:val="24"/>
        </w:rPr>
        <w:t xml:space="preserve">, ESP8266, </w:t>
      </w:r>
      <w:proofErr w:type="spellStart"/>
      <w:r w:rsidRPr="00754602">
        <w:rPr>
          <w:sz w:val="24"/>
          <w:szCs w:val="24"/>
        </w:rPr>
        <w:t>Raspberry</w:t>
      </w:r>
      <w:proofErr w:type="spellEnd"/>
      <w:r w:rsidRPr="00754602">
        <w:rPr>
          <w:sz w:val="24"/>
          <w:szCs w:val="24"/>
        </w:rPr>
        <w:t xml:space="preserve"> </w:t>
      </w:r>
      <w:proofErr w:type="spellStart"/>
      <w:r w:rsidRPr="00754602">
        <w:rPr>
          <w:sz w:val="24"/>
          <w:szCs w:val="24"/>
        </w:rPr>
        <w:t>Pi</w:t>
      </w:r>
      <w:proofErr w:type="spellEnd"/>
      <w:r w:rsidRPr="00754602">
        <w:rPr>
          <w:sz w:val="24"/>
          <w:szCs w:val="24"/>
        </w:rPr>
        <w:t xml:space="preserve"> </w:t>
      </w:r>
      <w:r w:rsidR="00754602" w:rsidRPr="00754602">
        <w:rPr>
          <w:sz w:val="24"/>
          <w:szCs w:val="24"/>
        </w:rPr>
        <w:t>и другие. Возможность создавать графики, таблицы и другие визуальные представления</w:t>
      </w:r>
    </w:p>
    <w:p w14:paraId="121ABD83" w14:textId="4D6FF720" w:rsidR="00754602" w:rsidRPr="00754602" w:rsidRDefault="00754602" w:rsidP="00754602">
      <w:pPr>
        <w:spacing w:line="360" w:lineRule="auto"/>
        <w:ind w:left="1" w:firstLine="708"/>
        <w:jc w:val="center"/>
        <w:rPr>
          <w:sz w:val="24"/>
          <w:szCs w:val="24"/>
        </w:rPr>
      </w:pPr>
      <w:r w:rsidRPr="00754602">
        <w:rPr>
          <w:sz w:val="24"/>
          <w:szCs w:val="24"/>
        </w:rPr>
        <w:t>2</w:t>
      </w:r>
    </w:p>
    <w:p w14:paraId="037F9B09" w14:textId="08E70E6B" w:rsidR="003343D6" w:rsidRPr="00754602" w:rsidRDefault="003343D6" w:rsidP="00754602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sz w:val="24"/>
          <w:szCs w:val="24"/>
        </w:rPr>
        <w:lastRenderedPageBreak/>
        <w:t>и другие. Возможность создавать графики, таблицы и другие визуальные представления</w:t>
      </w:r>
      <w:r w:rsidR="00754602">
        <w:rPr>
          <w:sz w:val="24"/>
          <w:szCs w:val="24"/>
        </w:rPr>
        <w:t xml:space="preserve"> </w:t>
      </w:r>
      <w:r w:rsidRPr="00754602">
        <w:rPr>
          <w:sz w:val="24"/>
          <w:szCs w:val="24"/>
        </w:rPr>
        <w:t xml:space="preserve">данных. Настройка правил для автоматизации действий на основе данных. Доступ к обширной библиотеке примеров, руководств и поддержки от сообщества </w:t>
      </w:r>
      <w:proofErr w:type="spellStart"/>
      <w:r w:rsidRPr="00754602">
        <w:rPr>
          <w:sz w:val="24"/>
          <w:szCs w:val="24"/>
        </w:rPr>
        <w:t>Adafruit</w:t>
      </w:r>
      <w:proofErr w:type="spellEnd"/>
      <w:r w:rsidRPr="00754602">
        <w:rPr>
          <w:sz w:val="24"/>
          <w:szCs w:val="24"/>
        </w:rPr>
        <w:t>.</w:t>
      </w:r>
    </w:p>
    <w:p w14:paraId="2154C169" w14:textId="6219C323" w:rsidR="003343D6" w:rsidRPr="00754602" w:rsidRDefault="003343D6" w:rsidP="00754602">
      <w:pPr>
        <w:pStyle w:val="afe"/>
        <w:spacing w:line="360" w:lineRule="auto"/>
        <w:ind w:left="0" w:firstLine="709"/>
        <w:rPr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769E19A7" wp14:editId="2A4B1282">
            <wp:extent cx="5505565" cy="2628900"/>
            <wp:effectExtent l="0" t="0" r="0" b="0"/>
            <wp:docPr id="2" name="Рисунок 2" descr="Adafruit IO Front End--Dashboards | All the Internet of Things - Episode  Four: Adafruit IO | Adafruit Learn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fruit IO Front End--Dashboards | All the Internet of Things - Episode  Four: Adafruit IO | Adafruit Learning Syste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91" cy="263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602">
        <w:rPr>
          <w:sz w:val="24"/>
          <w:szCs w:val="24"/>
        </w:rPr>
        <w:br/>
      </w:r>
      <w:r w:rsidRPr="00754602">
        <w:rPr>
          <w:sz w:val="24"/>
          <w:szCs w:val="24"/>
          <w:lang w:val="en-US"/>
        </w:rPr>
        <w:t>BLYNK</w:t>
      </w:r>
      <w:r w:rsidRPr="00754602">
        <w:rPr>
          <w:sz w:val="24"/>
          <w:szCs w:val="24"/>
        </w:rPr>
        <w:t xml:space="preserve"> </w:t>
      </w:r>
      <w:r w:rsidR="00E94A90" w:rsidRPr="00E94A90">
        <w:rPr>
          <w:sz w:val="24"/>
          <w:szCs w:val="24"/>
        </w:rPr>
        <w:t>[</w:t>
      </w:r>
      <w:r w:rsidR="00E96180">
        <w:rPr>
          <w:sz w:val="24"/>
          <w:szCs w:val="24"/>
        </w:rPr>
        <w:t>3</w:t>
      </w:r>
      <w:r w:rsidR="00E94A90" w:rsidRPr="00E94A90">
        <w:rPr>
          <w:sz w:val="24"/>
          <w:szCs w:val="24"/>
        </w:rPr>
        <w:t>]</w:t>
      </w:r>
      <w:r w:rsidRPr="00754602">
        <w:rPr>
          <w:sz w:val="24"/>
          <w:szCs w:val="24"/>
        </w:rPr>
        <w:t xml:space="preserve"> – позволяет быстро разрабатывать приложения для управления микроконтроллерами через мобильное приложение или веб-интерфейс. Ключевые характеристики: Доступны версии мобильного приложения для </w:t>
      </w:r>
      <w:proofErr w:type="spellStart"/>
      <w:r w:rsidRPr="00754602">
        <w:rPr>
          <w:sz w:val="24"/>
          <w:szCs w:val="24"/>
        </w:rPr>
        <w:t>iOS</w:t>
      </w:r>
      <w:proofErr w:type="spellEnd"/>
      <w:r w:rsidRPr="00754602">
        <w:rPr>
          <w:sz w:val="24"/>
          <w:szCs w:val="24"/>
        </w:rPr>
        <w:t xml:space="preserve"> и </w:t>
      </w:r>
      <w:proofErr w:type="spellStart"/>
      <w:r w:rsidRPr="00754602">
        <w:rPr>
          <w:sz w:val="24"/>
          <w:szCs w:val="24"/>
        </w:rPr>
        <w:t>Android</w:t>
      </w:r>
      <w:proofErr w:type="spellEnd"/>
      <w:r w:rsidRPr="00754602">
        <w:rPr>
          <w:sz w:val="24"/>
          <w:szCs w:val="24"/>
        </w:rPr>
        <w:t xml:space="preserve">. Позволяет создавать интерфейсы с помощью перетаскивания виджетов. Возможность создавать </w:t>
      </w:r>
      <w:proofErr w:type="spellStart"/>
      <w:r w:rsidRPr="00754602">
        <w:rPr>
          <w:sz w:val="24"/>
          <w:szCs w:val="24"/>
        </w:rPr>
        <w:t>дашборды</w:t>
      </w:r>
      <w:proofErr w:type="spellEnd"/>
      <w:r w:rsidRPr="00754602">
        <w:rPr>
          <w:sz w:val="24"/>
          <w:szCs w:val="24"/>
        </w:rPr>
        <w:t xml:space="preserve"> и управлять устройствами в реальном времени через веб-интерфейс. Совместимость с широким спектром микроконтроллеров и аппаратных платформ. Возможность определять логику данных и правила, запускаемые событиями, с помощью визуального редактора без кода. Возможность создавать команды, роли и разрешения с поддержкой многопользовательской структуры. </w:t>
      </w:r>
    </w:p>
    <w:p w14:paraId="0BADDADE" w14:textId="16B06646" w:rsidR="00754602" w:rsidRDefault="003343D6" w:rsidP="00754602">
      <w:pPr>
        <w:pStyle w:val="afe"/>
        <w:spacing w:line="360" w:lineRule="auto"/>
        <w:ind w:left="0" w:firstLine="709"/>
        <w:rPr>
          <w:b/>
          <w:bCs/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1D11BC00" wp14:editId="4C661D5F">
            <wp:extent cx="5240675" cy="3352800"/>
            <wp:effectExtent l="0" t="0" r="0" b="0"/>
            <wp:docPr id="3" name="Рисунок 3" descr="Set Up Mobile App Dashboard | Blynk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t Up Mobile App Dashboard | Blynk Documentati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27" cy="33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C6D8" w14:textId="77777777" w:rsidR="00754602" w:rsidRDefault="00754602" w:rsidP="00754602">
      <w:pPr>
        <w:pStyle w:val="afe"/>
        <w:spacing w:line="360" w:lineRule="auto"/>
        <w:ind w:left="0" w:firstLine="709"/>
        <w:jc w:val="center"/>
        <w:rPr>
          <w:sz w:val="24"/>
          <w:szCs w:val="24"/>
        </w:rPr>
      </w:pPr>
      <w:r w:rsidRPr="00754602">
        <w:rPr>
          <w:sz w:val="24"/>
          <w:szCs w:val="24"/>
        </w:rPr>
        <w:t>3</w:t>
      </w:r>
    </w:p>
    <w:p w14:paraId="6AC909E9" w14:textId="5A51D142" w:rsidR="00F32B10" w:rsidRPr="00754602" w:rsidRDefault="00F32B10" w:rsidP="00754602">
      <w:pPr>
        <w:pStyle w:val="afe"/>
        <w:spacing w:line="360" w:lineRule="auto"/>
        <w:ind w:left="0" w:firstLine="709"/>
        <w:jc w:val="center"/>
        <w:rPr>
          <w:sz w:val="24"/>
          <w:szCs w:val="24"/>
        </w:rPr>
      </w:pPr>
      <w:r w:rsidRPr="00754602">
        <w:rPr>
          <w:sz w:val="24"/>
          <w:szCs w:val="24"/>
        </w:rPr>
        <w:lastRenderedPageBreak/>
        <w:t>2.2</w:t>
      </w:r>
      <w:r w:rsidRPr="00754602">
        <w:rPr>
          <w:b/>
          <w:bCs/>
          <w:sz w:val="24"/>
          <w:szCs w:val="24"/>
        </w:rPr>
        <w:t xml:space="preserve"> </w:t>
      </w:r>
      <w:r w:rsidR="000A5286" w:rsidRPr="00754602">
        <w:rPr>
          <w:sz w:val="24"/>
          <w:szCs w:val="24"/>
        </w:rPr>
        <w:t xml:space="preserve">Сводная таблица </w:t>
      </w:r>
      <w:proofErr w:type="spellStart"/>
      <w:r w:rsidR="000A5286" w:rsidRPr="00754602">
        <w:rPr>
          <w:sz w:val="24"/>
          <w:szCs w:val="24"/>
        </w:rPr>
        <w:t>аналагов</w:t>
      </w:r>
      <w:proofErr w:type="spellEnd"/>
      <w:r w:rsidR="000A5286" w:rsidRPr="00754602">
        <w:rPr>
          <w:sz w:val="24"/>
          <w:szCs w:val="24"/>
        </w:rPr>
        <w:t xml:space="preserve"> и продукта команды</w:t>
      </w:r>
    </w:p>
    <w:tbl>
      <w:tblPr>
        <w:tblW w:w="9352" w:type="dxa"/>
        <w:tblLook w:val="04A0" w:firstRow="1" w:lastRow="0" w:firstColumn="1" w:lastColumn="0" w:noHBand="0" w:noVBand="1"/>
      </w:tblPr>
      <w:tblGrid>
        <w:gridCol w:w="1683"/>
        <w:gridCol w:w="2076"/>
        <w:gridCol w:w="1920"/>
        <w:gridCol w:w="2005"/>
        <w:gridCol w:w="1840"/>
      </w:tblGrid>
      <w:tr w:rsidR="000E5B5F" w:rsidRPr="00754602" w14:paraId="4B3CE1F9" w14:textId="77777777" w:rsidTr="000E5B5F">
        <w:trPr>
          <w:trHeight w:val="300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354A656D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r w:rsidRPr="00754602">
              <w:rPr>
                <w:b/>
                <w:bCs/>
                <w:color w:val="FFFFFF"/>
                <w:sz w:val="24"/>
                <w:szCs w:val="24"/>
              </w:rPr>
              <w:t>Характеристика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0221E35D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754602">
              <w:rPr>
                <w:b/>
                <w:bCs/>
                <w:color w:val="FFFFFF"/>
                <w:sz w:val="24"/>
                <w:szCs w:val="24"/>
              </w:rPr>
              <w:t>Ubidots</w:t>
            </w:r>
            <w:proofErr w:type="spellEnd"/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691C1550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754602">
              <w:rPr>
                <w:b/>
                <w:bCs/>
                <w:color w:val="FFFFFF"/>
                <w:sz w:val="24"/>
                <w:szCs w:val="24"/>
              </w:rPr>
              <w:t>Adafruit</w:t>
            </w:r>
            <w:proofErr w:type="spellEnd"/>
            <w:r w:rsidRPr="00754602">
              <w:rPr>
                <w:b/>
                <w:bCs/>
                <w:color w:val="FFFFFF"/>
                <w:sz w:val="24"/>
                <w:szCs w:val="24"/>
              </w:rPr>
              <w:t xml:space="preserve"> IO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756A968C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754602">
              <w:rPr>
                <w:b/>
                <w:bCs/>
                <w:color w:val="FFFFFF"/>
                <w:sz w:val="24"/>
                <w:szCs w:val="24"/>
              </w:rPr>
              <w:t>Blynk</w:t>
            </w:r>
            <w:proofErr w:type="spellEnd"/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51E6CB4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FFFFFF"/>
                <w:sz w:val="24"/>
                <w:szCs w:val="24"/>
              </w:rPr>
            </w:pPr>
            <w:r w:rsidRPr="00754602">
              <w:rPr>
                <w:b/>
                <w:bCs/>
                <w:color w:val="FFFFFF"/>
                <w:sz w:val="24"/>
                <w:szCs w:val="24"/>
              </w:rPr>
              <w:t>Наш продукт</w:t>
            </w:r>
          </w:p>
        </w:tc>
      </w:tr>
      <w:tr w:rsidR="000E5B5F" w:rsidRPr="00754602" w14:paraId="2D2767EB" w14:textId="77777777" w:rsidTr="000E5B5F">
        <w:trPr>
          <w:trHeight w:val="1770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9B5EA37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Целевая аудитория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52E73B3D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Промышленные проекты, бизнес, системные интеграторы.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0BD8655C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Хобби-проекты, образование, небольшие коммерческие решения.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07B537DE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Хобби-проекты, прототипирование, коммерческие решения (с подпиской).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4E2CF107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>Компании занимающиеся аппаратными решениями совместно с программными.</w:t>
            </w:r>
          </w:p>
        </w:tc>
      </w:tr>
      <w:tr w:rsidR="000E5B5F" w:rsidRPr="00754602" w14:paraId="20628D7C" w14:textId="77777777" w:rsidTr="000E5B5F">
        <w:trPr>
          <w:trHeight w:val="331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A7C0F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Визуализация данных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6358D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Мощный инструментарий: более 20 типов виджетов, настраиваемые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дашборды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, BYOC (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Bring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Your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Own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Charts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) - Может быть избыточным для простых проектов.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11D7E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 Базовые графики и таблицы, простота настройки - Ограниченный набор виджетов по сравнению с конкурентами.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53841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Мобильное приложение с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drag</w:t>
            </w:r>
            <w:r w:rsidRPr="00754602">
              <w:rPr>
                <w:color w:val="000000"/>
                <w:sz w:val="24"/>
                <w:szCs w:val="24"/>
              </w:rPr>
              <w:noBreakHyphen/>
              <w:t>and</w:t>
            </w:r>
            <w:r w:rsidRPr="00754602">
              <w:rPr>
                <w:color w:val="000000"/>
                <w:sz w:val="24"/>
                <w:szCs w:val="24"/>
              </w:rPr>
              <w:noBreakHyphen/>
              <w:t>drop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виджетами (кнопки, ползунки, графики) 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-</w:t>
            </w:r>
            <w:r w:rsidRPr="00754602">
              <w:rPr>
                <w:color w:val="000000"/>
                <w:sz w:val="24"/>
                <w:szCs w:val="24"/>
              </w:rPr>
              <w:t xml:space="preserve"> Меньше возможностей для глубокой аналитики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BD90D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 Интерактивная визуализация, работа в реальном времени - Отсутствие готовых шаблонов, необходимость написания кода для каждой визуализации.</w:t>
            </w:r>
          </w:p>
        </w:tc>
      </w:tr>
      <w:tr w:rsidR="000E5B5F" w:rsidRPr="00754602" w14:paraId="40663FE1" w14:textId="77777777" w:rsidTr="000E5B5F">
        <w:trPr>
          <w:trHeight w:val="295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FDA85A4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Интеграция и API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D45DC3C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Надёжная поддержка API, возможность создания собственных API 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-</w:t>
            </w:r>
            <w:r w:rsidRPr="00754602">
              <w:rPr>
                <w:color w:val="000000"/>
                <w:sz w:val="24"/>
                <w:szCs w:val="24"/>
              </w:rPr>
              <w:t xml:space="preserve"> Высокая сложность для начинающих разработчиков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7C1EED25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Простой API, поддержка MQTT, HTTP,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Webhooks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- Ограниченные возможности кастомизации.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497C8E51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API для интеграции, поддержка OTA</w:t>
            </w:r>
            <w:r w:rsidRPr="00754602">
              <w:rPr>
                <w:color w:val="000000"/>
                <w:sz w:val="24"/>
                <w:szCs w:val="24"/>
              </w:rPr>
              <w:noBreakHyphen/>
              <w:t xml:space="preserve">обновлений - Менее гибкая интеграция по сравнению с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Ubidots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4A6C863A" w14:textId="6E6914F9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</w:t>
            </w:r>
            <w:r w:rsidR="00E96180">
              <w:rPr>
                <w:color w:val="000000"/>
                <w:sz w:val="24"/>
                <w:szCs w:val="24"/>
              </w:rPr>
              <w:t xml:space="preserve"> С</w:t>
            </w:r>
            <w:r w:rsidRPr="00754602">
              <w:rPr>
                <w:color w:val="000000"/>
                <w:sz w:val="24"/>
                <w:szCs w:val="24"/>
              </w:rPr>
              <w:t xml:space="preserve"> различными источниками данных через библиотеки Python - Ручное написание кода.</w:t>
            </w:r>
          </w:p>
        </w:tc>
      </w:tr>
      <w:tr w:rsidR="000E5B5F" w:rsidRPr="00754602" w14:paraId="65EBFF20" w14:textId="77777777" w:rsidTr="000E5B5F">
        <w:trPr>
          <w:trHeight w:val="3000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D684A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Автоматизация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br/>
              <w:t>и правила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6B8A5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Расширенные правила, оповещения (SMS,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email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WhatsApp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>), PDF</w:t>
            </w:r>
            <w:r w:rsidRPr="00754602">
              <w:rPr>
                <w:color w:val="000000"/>
                <w:sz w:val="24"/>
                <w:szCs w:val="24"/>
              </w:rPr>
              <w:noBreakHyphen/>
              <w:t>отчёты по расписанию - Сложная настройка для неопытных пользователей.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68301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Простые правила и уведомления - Ограниченная логика автоматизации.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CC150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</w:t>
            </w:r>
            <w:r w:rsidRPr="00754602">
              <w:rPr>
                <w:b/>
                <w:bCs/>
                <w:color w:val="000000"/>
                <w:sz w:val="24"/>
                <w:szCs w:val="24"/>
              </w:rPr>
              <w:t>+</w:t>
            </w:r>
            <w:r w:rsidRPr="00754602">
              <w:rPr>
                <w:color w:val="000000"/>
                <w:sz w:val="24"/>
                <w:szCs w:val="24"/>
              </w:rPr>
              <w:t xml:space="preserve"> Визуальный редактор правил без кода, OTA </w:t>
            </w:r>
            <w:r w:rsidRPr="00754602">
              <w:rPr>
                <w:color w:val="000000"/>
                <w:sz w:val="24"/>
                <w:szCs w:val="24"/>
              </w:rPr>
              <w:noBreakHyphen/>
              <w:t xml:space="preserve"> обновления Менее мощные инструменты автоматизации, чем у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Ubidots</w:t>
            </w:r>
            <w:proofErr w:type="spellEnd"/>
            <w:r w:rsidRPr="00754602">
              <w:rPr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50EEF5" w14:textId="0C3D8689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Полная автоматизация сбора, обработки и визуализации данных </w:t>
            </w:r>
          </w:p>
        </w:tc>
      </w:tr>
      <w:tr w:rsidR="000E5B5F" w:rsidRPr="00754602" w14:paraId="0E4DE36F" w14:textId="77777777" w:rsidTr="000E5B5F">
        <w:trPr>
          <w:trHeight w:val="2355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29A74B76" w14:textId="77777777" w:rsidR="000E5B5F" w:rsidRPr="00754602" w:rsidRDefault="000E5B5F" w:rsidP="007D4935">
            <w:pPr>
              <w:spacing w:line="240" w:lineRule="auto"/>
              <w:ind w:firstLine="0"/>
              <w:rPr>
                <w:b/>
                <w:bCs/>
                <w:color w:val="000000"/>
                <w:sz w:val="24"/>
                <w:szCs w:val="24"/>
              </w:rPr>
            </w:pPr>
            <w:r w:rsidRPr="00754602">
              <w:rPr>
                <w:b/>
                <w:bCs/>
                <w:color w:val="000000"/>
                <w:sz w:val="24"/>
                <w:szCs w:val="24"/>
              </w:rPr>
              <w:t>Мобильность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1206C9BB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Веб</w:t>
            </w:r>
            <w:r w:rsidRPr="00754602">
              <w:rPr>
                <w:color w:val="000000"/>
                <w:sz w:val="24"/>
                <w:szCs w:val="24"/>
              </w:rPr>
              <w:noBreakHyphen/>
              <w:t>интерфейс, адаптивный дизайн - Нет специализированного мобильного приложения.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2975D8F0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Веб</w:t>
            </w:r>
            <w:r w:rsidRPr="00754602">
              <w:rPr>
                <w:color w:val="000000"/>
                <w:sz w:val="24"/>
                <w:szCs w:val="24"/>
              </w:rPr>
              <w:noBreakHyphen/>
              <w:t>интерфейс, мобильная версия - Отсутствие нативного мобильного приложения.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29102609" w14:textId="77777777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Нативные приложения для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iOS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Android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с </w:t>
            </w:r>
            <w:proofErr w:type="spellStart"/>
            <w:r w:rsidRPr="00754602">
              <w:rPr>
                <w:color w:val="000000"/>
                <w:sz w:val="24"/>
                <w:szCs w:val="24"/>
              </w:rPr>
              <w:t>drag</w:t>
            </w:r>
            <w:r w:rsidRPr="00754602">
              <w:rPr>
                <w:color w:val="000000"/>
                <w:sz w:val="24"/>
                <w:szCs w:val="24"/>
              </w:rPr>
              <w:noBreakHyphen/>
              <w:t>and</w:t>
            </w:r>
            <w:r w:rsidRPr="00754602">
              <w:rPr>
                <w:color w:val="000000"/>
                <w:sz w:val="24"/>
                <w:szCs w:val="24"/>
              </w:rPr>
              <w:noBreakHyphen/>
              <w:t>drop</w:t>
            </w:r>
            <w:proofErr w:type="spellEnd"/>
            <w:r w:rsidRPr="00754602">
              <w:rPr>
                <w:color w:val="000000"/>
                <w:sz w:val="24"/>
                <w:szCs w:val="24"/>
              </w:rPr>
              <w:t xml:space="preserve"> интерфейсом - Веб</w:t>
            </w:r>
            <w:r w:rsidRPr="00754602">
              <w:rPr>
                <w:color w:val="000000"/>
                <w:sz w:val="24"/>
                <w:szCs w:val="24"/>
              </w:rPr>
              <w:noBreakHyphen/>
              <w:t>интерфейс менее функционален.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hideMark/>
          </w:tcPr>
          <w:p w14:paraId="6B8FFF9C" w14:textId="60112176" w:rsidR="000E5B5F" w:rsidRPr="00754602" w:rsidRDefault="000E5B5F" w:rsidP="007D4935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54602">
              <w:rPr>
                <w:color w:val="000000"/>
                <w:sz w:val="24"/>
                <w:szCs w:val="24"/>
              </w:rPr>
              <w:t xml:space="preserve"> + </w:t>
            </w:r>
            <w:r w:rsidR="007D4935" w:rsidRPr="00754602">
              <w:rPr>
                <w:color w:val="000000"/>
                <w:sz w:val="24"/>
                <w:szCs w:val="24"/>
              </w:rPr>
              <w:t>Веб-интерфейс</w:t>
            </w:r>
            <w:r w:rsidR="00E96180">
              <w:rPr>
                <w:color w:val="000000"/>
                <w:sz w:val="24"/>
                <w:szCs w:val="24"/>
              </w:rPr>
              <w:t>, кроссплатформенность</w:t>
            </w:r>
          </w:p>
        </w:tc>
      </w:tr>
    </w:tbl>
    <w:p w14:paraId="3BE276FD" w14:textId="54949BAD" w:rsidR="001236F4" w:rsidRPr="00754602" w:rsidRDefault="00754602" w:rsidP="00754602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05AB71AB" w14:textId="4596CD67" w:rsidR="000E5B5F" w:rsidRPr="00754602" w:rsidRDefault="000E5B5F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754602">
        <w:rPr>
          <w:b/>
          <w:bCs/>
          <w:sz w:val="24"/>
          <w:szCs w:val="24"/>
        </w:rPr>
        <w:lastRenderedPageBreak/>
        <w:t>3 Управление проектом</w:t>
      </w:r>
    </w:p>
    <w:p w14:paraId="28ACCFC9" w14:textId="54E334B1" w:rsidR="001236F4" w:rsidRPr="00754602" w:rsidRDefault="000E5B5F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3.1 Решаемая проблема</w:t>
      </w:r>
    </w:p>
    <w:p w14:paraId="23A6C6BF" w14:textId="376E973D" w:rsidR="000E5B5F" w:rsidRPr="00754602" w:rsidRDefault="000E5B5F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Проблема систематизации и визуализации данных поступаемых с микроконтроллера, возможность настройки и управления данными и самим микроконтроллером.</w:t>
      </w:r>
    </w:p>
    <w:p w14:paraId="768CE4DC" w14:textId="730622D4" w:rsidR="001236F4" w:rsidRPr="00754602" w:rsidRDefault="000E5B5F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3.2 Карта выгодоприобретателей</w:t>
      </w:r>
    </w:p>
    <w:p w14:paraId="0724062E" w14:textId="5E1C0116" w:rsidR="000E5B5F" w:rsidRPr="00754602" w:rsidRDefault="001236F4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Ц</w:t>
      </w:r>
      <w:r w:rsidR="00270023" w:rsidRPr="00754602">
        <w:rPr>
          <w:sz w:val="24"/>
          <w:szCs w:val="24"/>
        </w:rPr>
        <w:t xml:space="preserve">ентральный круг – НКБ ВС, ближний круг – команда проекта, дальний круг – </w:t>
      </w:r>
      <w:r w:rsidR="00E96180">
        <w:rPr>
          <w:sz w:val="24"/>
          <w:szCs w:val="24"/>
        </w:rPr>
        <w:t>компании занимающиеся разработкой аппаратных и программных решений.</w:t>
      </w:r>
    </w:p>
    <w:p w14:paraId="57D74049" w14:textId="0B41B695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3.3 Дерево задач проекта</w:t>
      </w:r>
    </w:p>
    <w:p w14:paraId="0B60D657" w14:textId="0BCC230B" w:rsidR="00270023" w:rsidRPr="00416DD9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Организационные задачи: собрать команду, выбрать капитана, распределить роли, выбрать название. Программные задачи:</w:t>
      </w:r>
      <w:r w:rsidR="001236F4" w:rsidRPr="00754602">
        <w:rPr>
          <w:sz w:val="24"/>
          <w:szCs w:val="24"/>
        </w:rPr>
        <w:t xml:space="preserve"> </w:t>
      </w:r>
      <w:r w:rsidR="00416DD9">
        <w:rPr>
          <w:sz w:val="24"/>
          <w:szCs w:val="24"/>
        </w:rPr>
        <w:t xml:space="preserve">конвертация </w:t>
      </w:r>
      <w:r w:rsidR="00416DD9">
        <w:rPr>
          <w:sz w:val="24"/>
          <w:szCs w:val="24"/>
          <w:lang w:val="en-US"/>
        </w:rPr>
        <w:t>UDP</w:t>
      </w:r>
      <w:r w:rsidR="00416DD9" w:rsidRPr="00416DD9">
        <w:rPr>
          <w:sz w:val="24"/>
          <w:szCs w:val="24"/>
        </w:rPr>
        <w:t xml:space="preserve"> </w:t>
      </w:r>
      <w:r w:rsidR="00416DD9">
        <w:rPr>
          <w:sz w:val="24"/>
          <w:szCs w:val="24"/>
        </w:rPr>
        <w:t xml:space="preserve">в </w:t>
      </w:r>
      <w:r w:rsidR="00416DD9">
        <w:rPr>
          <w:sz w:val="24"/>
          <w:szCs w:val="24"/>
          <w:lang w:val="en-US"/>
        </w:rPr>
        <w:t>TCP</w:t>
      </w:r>
      <w:r w:rsidR="00416DD9">
        <w:rPr>
          <w:sz w:val="24"/>
          <w:szCs w:val="24"/>
        </w:rPr>
        <w:t xml:space="preserve">, сохранение данных в формате </w:t>
      </w:r>
      <w:r w:rsidR="00416DD9">
        <w:rPr>
          <w:sz w:val="24"/>
          <w:szCs w:val="24"/>
          <w:lang w:val="en-US"/>
        </w:rPr>
        <w:t>pickle</w:t>
      </w:r>
      <w:r w:rsidR="00416DD9">
        <w:rPr>
          <w:sz w:val="24"/>
          <w:szCs w:val="24"/>
        </w:rPr>
        <w:t xml:space="preserve">, отрисовка данных на </w:t>
      </w:r>
      <w:r w:rsidR="00416DD9">
        <w:rPr>
          <w:sz w:val="24"/>
          <w:szCs w:val="24"/>
          <w:lang w:val="en-US"/>
        </w:rPr>
        <w:t>frontend</w:t>
      </w:r>
      <w:r w:rsidR="00416DD9">
        <w:rPr>
          <w:sz w:val="24"/>
          <w:szCs w:val="24"/>
        </w:rPr>
        <w:t>, скрипты и коэффициенты</w:t>
      </w:r>
      <w:r w:rsidR="00557360">
        <w:rPr>
          <w:sz w:val="24"/>
          <w:szCs w:val="24"/>
        </w:rPr>
        <w:t>.</w:t>
      </w:r>
    </w:p>
    <w:p w14:paraId="27A98380" w14:textId="320F2D18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3.4 Ресурсы проекта</w:t>
      </w:r>
    </w:p>
    <w:p w14:paraId="23BDC24A" w14:textId="441E6F47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В создании продукта задействуются людские и программные ресурсы.</w:t>
      </w:r>
    </w:p>
    <w:p w14:paraId="71FB1BC6" w14:textId="3022B60A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3.5 План график проекта</w:t>
      </w:r>
    </w:p>
    <w:p w14:paraId="359A96F0" w14:textId="2C19E15D" w:rsidR="00270023" w:rsidRPr="00754602" w:rsidRDefault="003C02AB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noProof/>
          <w:sz w:val="24"/>
          <w:szCs w:val="24"/>
        </w:rPr>
        <w:drawing>
          <wp:inline distT="0" distB="0" distL="0" distR="0" wp14:anchorId="77E774A3" wp14:editId="61A5C3B6">
            <wp:extent cx="6242050" cy="3114675"/>
            <wp:effectExtent l="0" t="0" r="635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056" cy="31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20C8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19FD41F3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26B6E931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3491A3B6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55C6E9E8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1AE38152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7A2BD928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3CF72A5E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1E5FCCED" w14:textId="77777777" w:rsidR="00C078F0" w:rsidRDefault="00C078F0" w:rsidP="007D4935">
      <w:pPr>
        <w:spacing w:line="360" w:lineRule="auto"/>
        <w:ind w:firstLine="0"/>
        <w:rPr>
          <w:sz w:val="24"/>
          <w:szCs w:val="24"/>
        </w:rPr>
      </w:pPr>
    </w:p>
    <w:p w14:paraId="3BCFE7CC" w14:textId="59A35779" w:rsidR="00C078F0" w:rsidRDefault="00E94A90" w:rsidP="00603D56">
      <w:pPr>
        <w:spacing w:line="36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2B8B5A47" w14:textId="78446BCC" w:rsidR="00270023" w:rsidRPr="0046063D" w:rsidRDefault="00270023" w:rsidP="007D4935">
      <w:pPr>
        <w:spacing w:line="360" w:lineRule="auto"/>
        <w:ind w:firstLine="0"/>
        <w:rPr>
          <w:sz w:val="24"/>
          <w:szCs w:val="24"/>
          <w:lang w:val="en-US"/>
        </w:rPr>
      </w:pPr>
      <w:r w:rsidRPr="00754602">
        <w:rPr>
          <w:sz w:val="24"/>
          <w:szCs w:val="24"/>
        </w:rPr>
        <w:lastRenderedPageBreak/>
        <w:t>3.6 Канбан-доска</w:t>
      </w:r>
      <w:r w:rsidR="00E96180">
        <w:rPr>
          <w:sz w:val="24"/>
          <w:szCs w:val="24"/>
        </w:rPr>
        <w:t xml:space="preserve"> </w:t>
      </w:r>
      <w:r w:rsidR="0046063D">
        <w:rPr>
          <w:sz w:val="24"/>
          <w:szCs w:val="24"/>
          <w:lang w:val="en-US"/>
        </w:rPr>
        <w:t>[</w:t>
      </w:r>
      <w:r w:rsidR="00E96180">
        <w:rPr>
          <w:sz w:val="24"/>
          <w:szCs w:val="24"/>
        </w:rPr>
        <w:t>4</w:t>
      </w:r>
      <w:r w:rsidR="0046063D">
        <w:rPr>
          <w:sz w:val="24"/>
          <w:szCs w:val="24"/>
          <w:lang w:val="en-US"/>
        </w:rPr>
        <w:t>]</w:t>
      </w:r>
    </w:p>
    <w:p w14:paraId="585B7A57" w14:textId="23EC044C" w:rsidR="00270023" w:rsidRPr="00754602" w:rsidRDefault="00C078F0" w:rsidP="007D4935">
      <w:pPr>
        <w:spacing w:line="360" w:lineRule="auto"/>
        <w:ind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06D8DA2" wp14:editId="383348E5">
            <wp:extent cx="5172075" cy="441273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246" cy="443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F630" w14:textId="0361A87C" w:rsidR="00270023" w:rsidRP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>3.7 Ожидаемые результаты проекта</w:t>
      </w:r>
    </w:p>
    <w:p w14:paraId="42B8D41B" w14:textId="2D98BB62" w:rsidR="001236F4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 xml:space="preserve">В результате работы команда изучит </w:t>
      </w:r>
      <w:proofErr w:type="spellStart"/>
      <w:r w:rsidRPr="00754602">
        <w:rPr>
          <w:sz w:val="24"/>
          <w:szCs w:val="24"/>
        </w:rPr>
        <w:t>backend</w:t>
      </w:r>
      <w:proofErr w:type="spellEnd"/>
      <w:r w:rsidRPr="00754602">
        <w:rPr>
          <w:sz w:val="24"/>
          <w:szCs w:val="24"/>
        </w:rPr>
        <w:t xml:space="preserve"> и </w:t>
      </w:r>
      <w:proofErr w:type="spellStart"/>
      <w:r w:rsidRPr="00754602">
        <w:rPr>
          <w:sz w:val="24"/>
          <w:szCs w:val="24"/>
        </w:rPr>
        <w:t>frontend</w:t>
      </w:r>
      <w:proofErr w:type="spellEnd"/>
      <w:r w:rsidRPr="00754602">
        <w:rPr>
          <w:sz w:val="24"/>
          <w:szCs w:val="24"/>
        </w:rPr>
        <w:t xml:space="preserve">, специфику сетевого протокола и создаст </w:t>
      </w:r>
      <w:proofErr w:type="spellStart"/>
      <w:r w:rsidRPr="00754602">
        <w:rPr>
          <w:sz w:val="24"/>
          <w:szCs w:val="24"/>
        </w:rPr>
        <w:t>dashboard</w:t>
      </w:r>
      <w:proofErr w:type="spellEnd"/>
      <w:r w:rsidRPr="00754602">
        <w:rPr>
          <w:sz w:val="24"/>
          <w:szCs w:val="24"/>
        </w:rPr>
        <w:t xml:space="preserve"> для </w:t>
      </w:r>
      <w:proofErr w:type="spellStart"/>
      <w:r w:rsidRPr="00754602">
        <w:rPr>
          <w:sz w:val="24"/>
          <w:szCs w:val="24"/>
        </w:rPr>
        <w:t>кастомной</w:t>
      </w:r>
      <w:proofErr w:type="spellEnd"/>
      <w:r w:rsidRPr="00754602">
        <w:rPr>
          <w:sz w:val="24"/>
          <w:szCs w:val="24"/>
        </w:rPr>
        <w:t xml:space="preserve"> среды.</w:t>
      </w:r>
    </w:p>
    <w:p w14:paraId="7432F6AD" w14:textId="77777777" w:rsidR="00E96180" w:rsidRPr="00754602" w:rsidRDefault="00E96180" w:rsidP="007D4935">
      <w:pPr>
        <w:spacing w:line="360" w:lineRule="auto"/>
        <w:ind w:firstLine="0"/>
        <w:rPr>
          <w:sz w:val="24"/>
          <w:szCs w:val="24"/>
        </w:rPr>
      </w:pPr>
    </w:p>
    <w:p w14:paraId="3F9EF10F" w14:textId="59905D01" w:rsidR="00270023" w:rsidRPr="00754602" w:rsidRDefault="00754602" w:rsidP="007D4935">
      <w:pPr>
        <w:spacing w:line="360" w:lineRule="auto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270023" w:rsidRPr="00754602">
        <w:rPr>
          <w:b/>
          <w:bCs/>
          <w:sz w:val="24"/>
          <w:szCs w:val="24"/>
        </w:rPr>
        <w:t xml:space="preserve"> Выполнение проекта</w:t>
      </w:r>
    </w:p>
    <w:p w14:paraId="6114D9D6" w14:textId="7A2BE2B5" w:rsidR="00754602" w:rsidRDefault="00270023" w:rsidP="007D4935">
      <w:pPr>
        <w:spacing w:line="360" w:lineRule="auto"/>
        <w:ind w:firstLine="0"/>
        <w:rPr>
          <w:sz w:val="24"/>
          <w:szCs w:val="24"/>
        </w:rPr>
      </w:pPr>
      <w:r w:rsidRPr="00754602">
        <w:rPr>
          <w:sz w:val="24"/>
          <w:szCs w:val="24"/>
        </w:rPr>
        <w:t xml:space="preserve">Создан прототип </w:t>
      </w:r>
      <w:r w:rsidRPr="00754602">
        <w:rPr>
          <w:sz w:val="24"/>
          <w:szCs w:val="24"/>
          <w:lang w:val="en-US"/>
        </w:rPr>
        <w:t>dashboard</w:t>
      </w:r>
      <w:r w:rsidRPr="00754602">
        <w:rPr>
          <w:sz w:val="24"/>
          <w:szCs w:val="24"/>
        </w:rPr>
        <w:t xml:space="preserve">, который принимает пакеты данных, конвертирует их из </w:t>
      </w:r>
      <w:proofErr w:type="spellStart"/>
      <w:r w:rsidRPr="00754602">
        <w:rPr>
          <w:sz w:val="24"/>
          <w:szCs w:val="24"/>
          <w:lang w:val="en-US"/>
        </w:rPr>
        <w:t>udp</w:t>
      </w:r>
      <w:proofErr w:type="spellEnd"/>
      <w:r w:rsidRPr="00754602">
        <w:rPr>
          <w:sz w:val="24"/>
          <w:szCs w:val="24"/>
        </w:rPr>
        <w:t xml:space="preserve"> в </w:t>
      </w:r>
      <w:proofErr w:type="spellStart"/>
      <w:r w:rsidRPr="00754602">
        <w:rPr>
          <w:sz w:val="24"/>
          <w:szCs w:val="24"/>
          <w:lang w:val="en-US"/>
        </w:rPr>
        <w:t>tcp</w:t>
      </w:r>
      <w:proofErr w:type="spellEnd"/>
      <w:r w:rsidRPr="00754602">
        <w:rPr>
          <w:sz w:val="24"/>
          <w:szCs w:val="24"/>
        </w:rPr>
        <w:t xml:space="preserve">, выводит их на </w:t>
      </w:r>
      <w:r w:rsidRPr="00754602">
        <w:rPr>
          <w:sz w:val="24"/>
          <w:szCs w:val="24"/>
          <w:lang w:val="en-US"/>
        </w:rPr>
        <w:t>frontend</w:t>
      </w:r>
      <w:r w:rsidRPr="00754602">
        <w:rPr>
          <w:sz w:val="24"/>
          <w:szCs w:val="24"/>
        </w:rPr>
        <w:t xml:space="preserve">. Принимаемые данные сохраняются в формате </w:t>
      </w:r>
      <w:r w:rsidRPr="00754602">
        <w:rPr>
          <w:sz w:val="24"/>
          <w:szCs w:val="24"/>
          <w:lang w:val="en-US"/>
        </w:rPr>
        <w:t>pickle</w:t>
      </w:r>
      <w:r w:rsidRPr="00754602">
        <w:rPr>
          <w:sz w:val="24"/>
          <w:szCs w:val="24"/>
        </w:rPr>
        <w:t xml:space="preserve">, данные отображены в удобном для чтения формате </w:t>
      </w:r>
      <w:r w:rsidRPr="00754602">
        <w:rPr>
          <w:sz w:val="24"/>
          <w:szCs w:val="24"/>
          <w:lang w:val="en-US"/>
        </w:rPr>
        <w:t>JSON</w:t>
      </w:r>
      <w:r w:rsidRPr="00754602">
        <w:rPr>
          <w:sz w:val="24"/>
          <w:szCs w:val="24"/>
        </w:rPr>
        <w:t>, масштаб графика изменяется с помощью коэффициентов. Возможно создание и редактирование скриптов и их реализация.</w:t>
      </w:r>
      <w:r w:rsidR="0046063D">
        <w:rPr>
          <w:sz w:val="24"/>
          <w:szCs w:val="24"/>
        </w:rPr>
        <w:t xml:space="preserve"> </w:t>
      </w:r>
    </w:p>
    <w:p w14:paraId="24838929" w14:textId="72C171B9" w:rsidR="00E96180" w:rsidRPr="00CE5292" w:rsidRDefault="00CE5292" w:rsidP="007D4935">
      <w:pPr>
        <w:spacing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Прототип модифицирован под сетевой протокол компании, с </w:t>
      </w:r>
      <w:proofErr w:type="spellStart"/>
      <w:r>
        <w:rPr>
          <w:sz w:val="24"/>
          <w:szCs w:val="24"/>
        </w:rPr>
        <w:t>изсользованием</w:t>
      </w:r>
      <w:proofErr w:type="spellEnd"/>
      <w:r>
        <w:rPr>
          <w:sz w:val="24"/>
          <w:szCs w:val="24"/>
        </w:rPr>
        <w:t xml:space="preserve"> библиотек </w:t>
      </w:r>
      <w:proofErr w:type="spellStart"/>
      <w:r>
        <w:rPr>
          <w:sz w:val="24"/>
          <w:szCs w:val="24"/>
          <w:lang w:val="en-US"/>
        </w:rPr>
        <w:t>microjetlib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microjetlinux</w:t>
      </w:r>
      <w:proofErr w:type="spellEnd"/>
      <w:r>
        <w:rPr>
          <w:sz w:val="24"/>
          <w:szCs w:val="24"/>
        </w:rPr>
        <w:t>.</w:t>
      </w:r>
    </w:p>
    <w:p w14:paraId="40967BD3" w14:textId="37226402" w:rsidR="00E96180" w:rsidRPr="00E96180" w:rsidRDefault="00E96180" w:rsidP="007D4935">
      <w:pPr>
        <w:spacing w:line="360" w:lineRule="auto"/>
        <w:ind w:firstLine="0"/>
        <w:rPr>
          <w:b/>
          <w:bCs/>
          <w:sz w:val="24"/>
          <w:szCs w:val="24"/>
        </w:rPr>
      </w:pPr>
      <w:r w:rsidRPr="00E96180">
        <w:rPr>
          <w:b/>
          <w:bCs/>
          <w:sz w:val="24"/>
          <w:szCs w:val="24"/>
        </w:rPr>
        <w:t>5 Список литературы</w:t>
      </w:r>
    </w:p>
    <w:p w14:paraId="5D7BF895" w14:textId="6369FD19" w:rsidR="00E96180" w:rsidRPr="00E96180" w:rsidRDefault="00000000" w:rsidP="00E96180">
      <w:pPr>
        <w:pStyle w:val="afe"/>
        <w:numPr>
          <w:ilvl w:val="0"/>
          <w:numId w:val="45"/>
        </w:numPr>
        <w:spacing w:line="360" w:lineRule="auto"/>
        <w:rPr>
          <w:rStyle w:val="ae"/>
          <w:color w:val="auto"/>
          <w:sz w:val="24"/>
          <w:szCs w:val="24"/>
          <w:u w:val="none"/>
        </w:rPr>
      </w:pPr>
      <w:hyperlink r:id="rId13" w:history="1">
        <w:r w:rsidR="00E96180" w:rsidRPr="00754602">
          <w:rPr>
            <w:rStyle w:val="ae"/>
            <w:sz w:val="24"/>
            <w:szCs w:val="24"/>
            <w:lang w:val="en-US"/>
          </w:rPr>
          <w:t>https</w:t>
        </w:r>
        <w:r w:rsidR="00E96180" w:rsidRPr="00754602">
          <w:rPr>
            <w:rStyle w:val="ae"/>
            <w:sz w:val="24"/>
            <w:szCs w:val="24"/>
          </w:rPr>
          <w:t>://</w:t>
        </w:r>
        <w:proofErr w:type="spellStart"/>
        <w:r w:rsidR="00E96180" w:rsidRPr="00754602">
          <w:rPr>
            <w:rStyle w:val="ae"/>
            <w:sz w:val="24"/>
            <w:szCs w:val="24"/>
            <w:lang w:val="en-US"/>
          </w:rPr>
          <w:t>ubidots</w:t>
        </w:r>
        <w:proofErr w:type="spellEnd"/>
        <w:r w:rsidR="00E96180" w:rsidRPr="00754602">
          <w:rPr>
            <w:rStyle w:val="ae"/>
            <w:sz w:val="24"/>
            <w:szCs w:val="24"/>
          </w:rPr>
          <w:t>.</w:t>
        </w:r>
        <w:r w:rsidR="00E96180" w:rsidRPr="00754602">
          <w:rPr>
            <w:rStyle w:val="ae"/>
            <w:sz w:val="24"/>
            <w:szCs w:val="24"/>
            <w:lang w:val="en-US"/>
          </w:rPr>
          <w:t>com</w:t>
        </w:r>
        <w:r w:rsidR="00E96180" w:rsidRPr="00754602">
          <w:rPr>
            <w:rStyle w:val="ae"/>
            <w:sz w:val="24"/>
            <w:szCs w:val="24"/>
          </w:rPr>
          <w:t>/</w:t>
        </w:r>
      </w:hyperlink>
    </w:p>
    <w:p w14:paraId="7E04AD68" w14:textId="4F034663" w:rsidR="00E96180" w:rsidRPr="00E96180" w:rsidRDefault="00000000" w:rsidP="00E96180">
      <w:pPr>
        <w:pStyle w:val="afe"/>
        <w:numPr>
          <w:ilvl w:val="0"/>
          <w:numId w:val="45"/>
        </w:numPr>
        <w:spacing w:line="360" w:lineRule="auto"/>
        <w:rPr>
          <w:rStyle w:val="ae"/>
          <w:color w:val="auto"/>
          <w:sz w:val="24"/>
          <w:szCs w:val="24"/>
          <w:u w:val="none"/>
        </w:rPr>
      </w:pPr>
      <w:hyperlink r:id="rId14" w:history="1">
        <w:r w:rsidR="00E96180" w:rsidRPr="00754602">
          <w:rPr>
            <w:rStyle w:val="ae"/>
            <w:sz w:val="24"/>
            <w:szCs w:val="24"/>
            <w:lang w:val="en-US"/>
          </w:rPr>
          <w:t>https</w:t>
        </w:r>
        <w:r w:rsidR="00E96180" w:rsidRPr="00754602">
          <w:rPr>
            <w:rStyle w:val="ae"/>
            <w:sz w:val="24"/>
            <w:szCs w:val="24"/>
          </w:rPr>
          <w:t>://</w:t>
        </w:r>
        <w:r w:rsidR="00E96180" w:rsidRPr="00754602">
          <w:rPr>
            <w:rStyle w:val="ae"/>
            <w:sz w:val="24"/>
            <w:szCs w:val="24"/>
            <w:lang w:val="en-US"/>
          </w:rPr>
          <w:t>io</w:t>
        </w:r>
        <w:r w:rsidR="00E96180" w:rsidRPr="00754602">
          <w:rPr>
            <w:rStyle w:val="ae"/>
            <w:sz w:val="24"/>
            <w:szCs w:val="24"/>
          </w:rPr>
          <w:t>.</w:t>
        </w:r>
        <w:proofErr w:type="spellStart"/>
        <w:r w:rsidR="00E96180" w:rsidRPr="00754602">
          <w:rPr>
            <w:rStyle w:val="ae"/>
            <w:sz w:val="24"/>
            <w:szCs w:val="24"/>
            <w:lang w:val="en-US"/>
          </w:rPr>
          <w:t>adafruit</w:t>
        </w:r>
        <w:proofErr w:type="spellEnd"/>
        <w:r w:rsidR="00E96180" w:rsidRPr="00754602">
          <w:rPr>
            <w:rStyle w:val="ae"/>
            <w:sz w:val="24"/>
            <w:szCs w:val="24"/>
          </w:rPr>
          <w:t>.</w:t>
        </w:r>
        <w:r w:rsidR="00E96180" w:rsidRPr="00754602">
          <w:rPr>
            <w:rStyle w:val="ae"/>
            <w:sz w:val="24"/>
            <w:szCs w:val="24"/>
            <w:lang w:val="en-US"/>
          </w:rPr>
          <w:t>com</w:t>
        </w:r>
        <w:r w:rsidR="00E96180" w:rsidRPr="00754602">
          <w:rPr>
            <w:rStyle w:val="ae"/>
            <w:sz w:val="24"/>
            <w:szCs w:val="24"/>
          </w:rPr>
          <w:t>/</w:t>
        </w:r>
      </w:hyperlink>
    </w:p>
    <w:p w14:paraId="61206F7F" w14:textId="649068F8" w:rsidR="00E96180" w:rsidRPr="00E96180" w:rsidRDefault="00000000" w:rsidP="00E96180">
      <w:pPr>
        <w:pStyle w:val="afe"/>
        <w:numPr>
          <w:ilvl w:val="0"/>
          <w:numId w:val="45"/>
        </w:numPr>
        <w:spacing w:line="360" w:lineRule="auto"/>
        <w:rPr>
          <w:rStyle w:val="ae"/>
          <w:color w:val="auto"/>
          <w:sz w:val="24"/>
          <w:szCs w:val="24"/>
          <w:u w:val="none"/>
        </w:rPr>
      </w:pPr>
      <w:hyperlink r:id="rId15" w:history="1">
        <w:r w:rsidR="00E96180" w:rsidRPr="00754602">
          <w:rPr>
            <w:rStyle w:val="ae"/>
            <w:sz w:val="24"/>
            <w:szCs w:val="24"/>
            <w:lang w:val="en-US"/>
          </w:rPr>
          <w:t>https</w:t>
        </w:r>
        <w:r w:rsidR="00E96180" w:rsidRPr="00754602">
          <w:rPr>
            <w:rStyle w:val="ae"/>
            <w:sz w:val="24"/>
            <w:szCs w:val="24"/>
          </w:rPr>
          <w:t>://</w:t>
        </w:r>
        <w:r w:rsidR="00E96180" w:rsidRPr="00754602">
          <w:rPr>
            <w:rStyle w:val="ae"/>
            <w:sz w:val="24"/>
            <w:szCs w:val="24"/>
            <w:lang w:val="en-US"/>
          </w:rPr>
          <w:t>www</w:t>
        </w:r>
        <w:r w:rsidR="00E96180" w:rsidRPr="00754602">
          <w:rPr>
            <w:rStyle w:val="ae"/>
            <w:sz w:val="24"/>
            <w:szCs w:val="24"/>
          </w:rPr>
          <w:t>.</w:t>
        </w:r>
        <w:proofErr w:type="spellStart"/>
        <w:r w:rsidR="00E96180" w:rsidRPr="00754602">
          <w:rPr>
            <w:rStyle w:val="ae"/>
            <w:sz w:val="24"/>
            <w:szCs w:val="24"/>
            <w:lang w:val="en-US"/>
          </w:rPr>
          <w:t>blynk</w:t>
        </w:r>
        <w:proofErr w:type="spellEnd"/>
        <w:r w:rsidR="00E96180" w:rsidRPr="00754602">
          <w:rPr>
            <w:rStyle w:val="ae"/>
            <w:sz w:val="24"/>
            <w:szCs w:val="24"/>
          </w:rPr>
          <w:t>.</w:t>
        </w:r>
        <w:r w:rsidR="00E96180" w:rsidRPr="00754602">
          <w:rPr>
            <w:rStyle w:val="ae"/>
            <w:sz w:val="24"/>
            <w:szCs w:val="24"/>
            <w:lang w:val="en-US"/>
          </w:rPr>
          <w:t>io</w:t>
        </w:r>
        <w:r w:rsidR="00E96180" w:rsidRPr="00754602">
          <w:rPr>
            <w:rStyle w:val="ae"/>
            <w:sz w:val="24"/>
            <w:szCs w:val="24"/>
          </w:rPr>
          <w:t>/</w:t>
        </w:r>
      </w:hyperlink>
    </w:p>
    <w:p w14:paraId="053F4610" w14:textId="72DECEDD" w:rsidR="00E96180" w:rsidRPr="00E96180" w:rsidRDefault="00E96180" w:rsidP="00E96180">
      <w:pPr>
        <w:pStyle w:val="afe"/>
        <w:numPr>
          <w:ilvl w:val="0"/>
          <w:numId w:val="45"/>
        </w:numPr>
        <w:spacing w:line="360" w:lineRule="auto"/>
        <w:rPr>
          <w:sz w:val="24"/>
          <w:szCs w:val="24"/>
        </w:rPr>
      </w:pPr>
      <w:r w:rsidRPr="00E96180">
        <w:rPr>
          <w:sz w:val="24"/>
          <w:szCs w:val="24"/>
        </w:rPr>
        <w:t>https://v11rus.kaiten.ru/p/4f5f3627-eac9-4478-8e32-11d8e850f667</w:t>
      </w:r>
    </w:p>
    <w:p w14:paraId="277925B6" w14:textId="77777777" w:rsidR="00E96180" w:rsidRPr="00754602" w:rsidRDefault="00E96180" w:rsidP="007D4935">
      <w:pPr>
        <w:spacing w:line="360" w:lineRule="auto"/>
        <w:ind w:firstLine="0"/>
        <w:rPr>
          <w:sz w:val="24"/>
          <w:szCs w:val="24"/>
        </w:rPr>
      </w:pPr>
    </w:p>
    <w:p w14:paraId="7253A8D2" w14:textId="77777777" w:rsidR="00603D56" w:rsidRDefault="00603D56" w:rsidP="00754602">
      <w:pPr>
        <w:suppressAutoHyphens/>
        <w:spacing w:line="360" w:lineRule="auto"/>
        <w:ind w:firstLine="0"/>
        <w:jc w:val="center"/>
        <w:rPr>
          <w:sz w:val="24"/>
          <w:szCs w:val="24"/>
        </w:rPr>
      </w:pPr>
    </w:p>
    <w:p w14:paraId="2D128E5B" w14:textId="4CD29D34" w:rsidR="003343D6" w:rsidRPr="00754602" w:rsidRDefault="00E94A90" w:rsidP="00754602">
      <w:pPr>
        <w:suppressAutoHyphens/>
        <w:spacing w:line="36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6</w:t>
      </w:r>
    </w:p>
    <w:sectPr w:rsidR="003343D6" w:rsidRPr="00754602" w:rsidSect="00226142">
      <w:footerReference w:type="default" r:id="rId16"/>
      <w:pgSz w:w="11907" w:h="16840" w:code="9"/>
      <w:pgMar w:top="851" w:right="851" w:bottom="851" w:left="1418" w:header="284" w:footer="709" w:gutter="0"/>
      <w:pgNumType w:start="1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A8531" w14:textId="77777777" w:rsidR="00B05749" w:rsidRDefault="00B05749">
      <w:r>
        <w:separator/>
      </w:r>
    </w:p>
  </w:endnote>
  <w:endnote w:type="continuationSeparator" w:id="0">
    <w:p w14:paraId="514DD1F2" w14:textId="77777777" w:rsidR="00B05749" w:rsidRDefault="00B05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E5BA6" w14:textId="17F2CBAD" w:rsidR="00754602" w:rsidRDefault="0075460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F74CA" w14:textId="77777777" w:rsidR="00B05749" w:rsidRDefault="00B05749">
      <w:r>
        <w:separator/>
      </w:r>
    </w:p>
  </w:footnote>
  <w:footnote w:type="continuationSeparator" w:id="0">
    <w:p w14:paraId="34FD13D3" w14:textId="77777777" w:rsidR="00B05749" w:rsidRDefault="00B05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1D7"/>
    <w:multiLevelType w:val="multilevel"/>
    <w:tmpl w:val="7EBC7536"/>
    <w:lvl w:ilvl="0">
      <w:start w:val="1"/>
      <w:numFmt w:val="decimal"/>
      <w:pStyle w:val="1"/>
      <w:lvlText w:val="%1"/>
      <w:lvlJc w:val="left"/>
      <w:pPr>
        <w:tabs>
          <w:tab w:val="num" w:pos="5046"/>
        </w:tabs>
        <w:ind w:left="5046" w:hanging="368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04"/>
        </w:tabs>
        <w:ind w:left="1304" w:hanging="595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8"/>
        </w:tabs>
        <w:ind w:left="1588" w:hanging="87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58"/>
        </w:tabs>
        <w:ind w:left="1758" w:hanging="104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367"/>
        </w:tabs>
        <w:ind w:left="486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087"/>
        </w:tabs>
        <w:ind w:left="536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47"/>
        </w:tabs>
        <w:ind w:left="587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167"/>
        </w:tabs>
        <w:ind w:left="6447" w:hanging="1440"/>
      </w:pPr>
      <w:rPr>
        <w:rFonts w:hint="default"/>
      </w:rPr>
    </w:lvl>
  </w:abstractNum>
  <w:abstractNum w:abstractNumId="1" w15:restartNumberingAfterBreak="0">
    <w:nsid w:val="058B4FA2"/>
    <w:multiLevelType w:val="multilevel"/>
    <w:tmpl w:val="9ABE0E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4A3422"/>
    <w:multiLevelType w:val="hybridMultilevel"/>
    <w:tmpl w:val="72269C7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47F1F"/>
    <w:multiLevelType w:val="multilevel"/>
    <w:tmpl w:val="E6166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EB6387"/>
    <w:multiLevelType w:val="hybridMultilevel"/>
    <w:tmpl w:val="0798BB36"/>
    <w:lvl w:ilvl="0" w:tplc="F57E65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6275A4"/>
    <w:multiLevelType w:val="hybridMultilevel"/>
    <w:tmpl w:val="B0D08CA4"/>
    <w:lvl w:ilvl="0" w:tplc="C5DC1F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54656B1"/>
    <w:multiLevelType w:val="multilevel"/>
    <w:tmpl w:val="9ABE0E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8C97FB3"/>
    <w:multiLevelType w:val="hybridMultilevel"/>
    <w:tmpl w:val="942A8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96CC0"/>
    <w:multiLevelType w:val="singleLevel"/>
    <w:tmpl w:val="4D16D76A"/>
    <w:lvl w:ilvl="0">
      <w:start w:val="1"/>
      <w:numFmt w:val="bullet"/>
      <w:pStyle w:val="-"/>
      <w:lvlText w:val="-"/>
      <w:lvlJc w:val="left"/>
      <w:pPr>
        <w:tabs>
          <w:tab w:val="num" w:pos="1040"/>
        </w:tabs>
        <w:ind w:left="0" w:firstLine="6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CA652A9"/>
    <w:multiLevelType w:val="hybridMultilevel"/>
    <w:tmpl w:val="DEDC211E"/>
    <w:lvl w:ilvl="0" w:tplc="F57E65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DBE499B"/>
    <w:multiLevelType w:val="hybridMultilevel"/>
    <w:tmpl w:val="F4CAB5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EC10342"/>
    <w:multiLevelType w:val="multilevel"/>
    <w:tmpl w:val="E6166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3A1069E"/>
    <w:multiLevelType w:val="multilevel"/>
    <w:tmpl w:val="7BC6D5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99564E8"/>
    <w:multiLevelType w:val="hybridMultilevel"/>
    <w:tmpl w:val="ED1AA7BE"/>
    <w:lvl w:ilvl="0" w:tplc="F57E65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EFA6DAA"/>
    <w:multiLevelType w:val="multilevel"/>
    <w:tmpl w:val="9ABE0E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FFD49A4"/>
    <w:multiLevelType w:val="multilevel"/>
    <w:tmpl w:val="E61663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1FA7537"/>
    <w:multiLevelType w:val="hybridMultilevel"/>
    <w:tmpl w:val="240A0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542EC"/>
    <w:multiLevelType w:val="singleLevel"/>
    <w:tmpl w:val="78E2F492"/>
    <w:lvl w:ilvl="0">
      <w:start w:val="1"/>
      <w:numFmt w:val="bullet"/>
      <w:lvlText w:val=""/>
      <w:lvlJc w:val="left"/>
      <w:pPr>
        <w:tabs>
          <w:tab w:val="num" w:pos="1080"/>
        </w:tabs>
        <w:ind w:left="0" w:firstLine="720"/>
      </w:pPr>
      <w:rPr>
        <w:rFonts w:ascii="Symbol" w:hAnsi="Symbol" w:hint="default"/>
      </w:rPr>
    </w:lvl>
  </w:abstractNum>
  <w:abstractNum w:abstractNumId="18" w15:restartNumberingAfterBreak="0">
    <w:nsid w:val="3BCC347B"/>
    <w:multiLevelType w:val="multilevel"/>
    <w:tmpl w:val="1BFCD170"/>
    <w:lvl w:ilvl="0">
      <w:start w:val="1"/>
      <w:numFmt w:val="none"/>
      <w:pStyle w:val="a"/>
      <w:suff w:val="space"/>
      <w:lvlText w:val="Рисунок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3F351A70"/>
    <w:multiLevelType w:val="hybridMultilevel"/>
    <w:tmpl w:val="C34481E0"/>
    <w:lvl w:ilvl="0" w:tplc="9E5E0C40">
      <w:numFmt w:val="bullet"/>
      <w:lvlText w:val="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09A1AF2"/>
    <w:multiLevelType w:val="hybridMultilevel"/>
    <w:tmpl w:val="2F507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D0D57"/>
    <w:multiLevelType w:val="hybridMultilevel"/>
    <w:tmpl w:val="08CAB23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7AD06F9"/>
    <w:multiLevelType w:val="hybridMultilevel"/>
    <w:tmpl w:val="7FEE6E1E"/>
    <w:lvl w:ilvl="0" w:tplc="2E6EB51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A0A1DAC"/>
    <w:multiLevelType w:val="multilevel"/>
    <w:tmpl w:val="028C015A"/>
    <w:lvl w:ilvl="0">
      <w:start w:val="1"/>
      <w:numFmt w:val="none"/>
      <w:pStyle w:val="a0"/>
      <w:suff w:val="space"/>
      <w:lvlText w:val="Т а б л и ц а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53C60D2E"/>
    <w:multiLevelType w:val="hybridMultilevel"/>
    <w:tmpl w:val="A8149298"/>
    <w:lvl w:ilvl="0" w:tplc="2E6EB51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807BA6"/>
    <w:multiLevelType w:val="hybridMultilevel"/>
    <w:tmpl w:val="5F32648E"/>
    <w:lvl w:ilvl="0" w:tplc="2524508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EF17F8"/>
    <w:multiLevelType w:val="hybridMultilevel"/>
    <w:tmpl w:val="97725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110EFA"/>
    <w:multiLevelType w:val="hybridMultilevel"/>
    <w:tmpl w:val="822443F4"/>
    <w:lvl w:ilvl="0" w:tplc="2E6EB51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0158B"/>
    <w:multiLevelType w:val="hybridMultilevel"/>
    <w:tmpl w:val="5930129E"/>
    <w:lvl w:ilvl="0" w:tplc="F57E65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32E2D9E"/>
    <w:multiLevelType w:val="multilevel"/>
    <w:tmpl w:val="6F8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851046"/>
    <w:multiLevelType w:val="multilevel"/>
    <w:tmpl w:val="224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93CA6"/>
    <w:multiLevelType w:val="multilevel"/>
    <w:tmpl w:val="8E8ADF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D5A24"/>
    <w:multiLevelType w:val="hybridMultilevel"/>
    <w:tmpl w:val="C7602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06473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7770DA8"/>
    <w:multiLevelType w:val="multilevel"/>
    <w:tmpl w:val="2C8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653C55"/>
    <w:multiLevelType w:val="hybridMultilevel"/>
    <w:tmpl w:val="B324E2FE"/>
    <w:lvl w:ilvl="0" w:tplc="B9F43E24">
      <w:start w:val="1"/>
      <w:numFmt w:val="bullet"/>
      <w:pStyle w:val="20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4065728"/>
    <w:multiLevelType w:val="hybridMultilevel"/>
    <w:tmpl w:val="AC1887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6F84B79"/>
    <w:multiLevelType w:val="multilevel"/>
    <w:tmpl w:val="32704E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90F7ECC"/>
    <w:multiLevelType w:val="multilevel"/>
    <w:tmpl w:val="BD5059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554E4"/>
    <w:multiLevelType w:val="hybridMultilevel"/>
    <w:tmpl w:val="12E43434"/>
    <w:lvl w:ilvl="0" w:tplc="9E5E0C40">
      <w:numFmt w:val="bullet"/>
      <w:lvlText w:val="−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4B3B5F"/>
    <w:multiLevelType w:val="multilevel"/>
    <w:tmpl w:val="0E3C98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F3D0B"/>
    <w:multiLevelType w:val="multilevel"/>
    <w:tmpl w:val="21900E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81D9A"/>
    <w:multiLevelType w:val="hybridMultilevel"/>
    <w:tmpl w:val="C4C43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364698">
    <w:abstractNumId w:val="18"/>
  </w:num>
  <w:num w:numId="2" w16cid:durableId="9527149">
    <w:abstractNumId w:val="23"/>
  </w:num>
  <w:num w:numId="3" w16cid:durableId="715203245">
    <w:abstractNumId w:val="8"/>
  </w:num>
  <w:num w:numId="4" w16cid:durableId="1538853833">
    <w:abstractNumId w:val="0"/>
  </w:num>
  <w:num w:numId="5" w16cid:durableId="1443725260">
    <w:abstractNumId w:val="2"/>
  </w:num>
  <w:num w:numId="6" w16cid:durableId="1133060009">
    <w:abstractNumId w:val="32"/>
  </w:num>
  <w:num w:numId="7" w16cid:durableId="2045865579">
    <w:abstractNumId w:val="42"/>
  </w:num>
  <w:num w:numId="8" w16cid:durableId="1062098358">
    <w:abstractNumId w:val="34"/>
  </w:num>
  <w:num w:numId="9" w16cid:durableId="2058890669">
    <w:abstractNumId w:val="29"/>
  </w:num>
  <w:num w:numId="10" w16cid:durableId="718018340">
    <w:abstractNumId w:val="36"/>
  </w:num>
  <w:num w:numId="11" w16cid:durableId="1040780728">
    <w:abstractNumId w:val="21"/>
  </w:num>
  <w:num w:numId="12" w16cid:durableId="726152988">
    <w:abstractNumId w:val="0"/>
    <w:lvlOverride w:ilvl="0">
      <w:startOverride w:val="14"/>
    </w:lvlOverride>
    <w:lvlOverride w:ilvl="1">
      <w:startOverride w:val="2"/>
    </w:lvlOverride>
  </w:num>
  <w:num w:numId="13" w16cid:durableId="899441283">
    <w:abstractNumId w:val="25"/>
  </w:num>
  <w:num w:numId="14" w16cid:durableId="548610062">
    <w:abstractNumId w:val="35"/>
  </w:num>
  <w:num w:numId="15" w16cid:durableId="274557971">
    <w:abstractNumId w:val="14"/>
  </w:num>
  <w:num w:numId="16" w16cid:durableId="1695036456">
    <w:abstractNumId w:val="27"/>
  </w:num>
  <w:num w:numId="17" w16cid:durableId="1450247589">
    <w:abstractNumId w:val="22"/>
  </w:num>
  <w:num w:numId="18" w16cid:durableId="1891913229">
    <w:abstractNumId w:val="5"/>
  </w:num>
  <w:num w:numId="19" w16cid:durableId="1265917550">
    <w:abstractNumId w:val="26"/>
  </w:num>
  <w:num w:numId="20" w16cid:durableId="15491061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68797012">
    <w:abstractNumId w:val="3"/>
  </w:num>
  <w:num w:numId="22" w16cid:durableId="890729342">
    <w:abstractNumId w:val="4"/>
  </w:num>
  <w:num w:numId="23" w16cid:durableId="373971386">
    <w:abstractNumId w:val="38"/>
  </w:num>
  <w:num w:numId="24" w16cid:durableId="917248976">
    <w:abstractNumId w:val="41"/>
  </w:num>
  <w:num w:numId="25" w16cid:durableId="1008218727">
    <w:abstractNumId w:val="30"/>
  </w:num>
  <w:num w:numId="26" w16cid:durableId="2141068056">
    <w:abstractNumId w:val="31"/>
  </w:num>
  <w:num w:numId="27" w16cid:durableId="1765302875">
    <w:abstractNumId w:val="40"/>
  </w:num>
  <w:num w:numId="28" w16cid:durableId="1068653124">
    <w:abstractNumId w:val="13"/>
  </w:num>
  <w:num w:numId="29" w16cid:durableId="1185362266">
    <w:abstractNumId w:val="9"/>
  </w:num>
  <w:num w:numId="30" w16cid:durableId="1944457310">
    <w:abstractNumId w:val="11"/>
  </w:num>
  <w:num w:numId="31" w16cid:durableId="1974676884">
    <w:abstractNumId w:val="28"/>
  </w:num>
  <w:num w:numId="32" w16cid:durableId="1042703948">
    <w:abstractNumId w:val="15"/>
  </w:num>
  <w:num w:numId="33" w16cid:durableId="724111164">
    <w:abstractNumId w:val="6"/>
  </w:num>
  <w:num w:numId="34" w16cid:durableId="1017658871">
    <w:abstractNumId w:val="1"/>
  </w:num>
  <w:num w:numId="35" w16cid:durableId="780337624">
    <w:abstractNumId w:val="17"/>
  </w:num>
  <w:num w:numId="36" w16cid:durableId="1382053616">
    <w:abstractNumId w:val="10"/>
  </w:num>
  <w:num w:numId="37" w16cid:durableId="616328862">
    <w:abstractNumId w:val="7"/>
  </w:num>
  <w:num w:numId="38" w16cid:durableId="1176653151">
    <w:abstractNumId w:val="33"/>
  </w:num>
  <w:num w:numId="39" w16cid:durableId="1743286111">
    <w:abstractNumId w:val="12"/>
  </w:num>
  <w:num w:numId="40" w16cid:durableId="800995104">
    <w:abstractNumId w:val="24"/>
  </w:num>
  <w:num w:numId="41" w16cid:durableId="520976651">
    <w:abstractNumId w:val="39"/>
  </w:num>
  <w:num w:numId="42" w16cid:durableId="1344473775">
    <w:abstractNumId w:val="19"/>
  </w:num>
  <w:num w:numId="43" w16cid:durableId="218371577">
    <w:abstractNumId w:val="20"/>
  </w:num>
  <w:num w:numId="44" w16cid:durableId="1479376467">
    <w:abstractNumId w:val="37"/>
  </w:num>
  <w:num w:numId="45" w16cid:durableId="480925278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357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BC"/>
    <w:rsid w:val="0000180C"/>
    <w:rsid w:val="0000379F"/>
    <w:rsid w:val="0000443F"/>
    <w:rsid w:val="00010BC5"/>
    <w:rsid w:val="00011DFF"/>
    <w:rsid w:val="00011EB4"/>
    <w:rsid w:val="000147F2"/>
    <w:rsid w:val="00016B17"/>
    <w:rsid w:val="000242D8"/>
    <w:rsid w:val="00026B1C"/>
    <w:rsid w:val="00027519"/>
    <w:rsid w:val="000317A3"/>
    <w:rsid w:val="00032B0D"/>
    <w:rsid w:val="00035FAA"/>
    <w:rsid w:val="00041CD6"/>
    <w:rsid w:val="00053D50"/>
    <w:rsid w:val="00054143"/>
    <w:rsid w:val="00056070"/>
    <w:rsid w:val="00060A9A"/>
    <w:rsid w:val="00067704"/>
    <w:rsid w:val="00067CF7"/>
    <w:rsid w:val="0007102D"/>
    <w:rsid w:val="000832C5"/>
    <w:rsid w:val="00083582"/>
    <w:rsid w:val="00084EEB"/>
    <w:rsid w:val="000908E8"/>
    <w:rsid w:val="0009518B"/>
    <w:rsid w:val="000A5286"/>
    <w:rsid w:val="000A5642"/>
    <w:rsid w:val="000A63D2"/>
    <w:rsid w:val="000B09AE"/>
    <w:rsid w:val="000B21DA"/>
    <w:rsid w:val="000B3563"/>
    <w:rsid w:val="000B56E4"/>
    <w:rsid w:val="000C0A32"/>
    <w:rsid w:val="000C1168"/>
    <w:rsid w:val="000C1CC8"/>
    <w:rsid w:val="000C2469"/>
    <w:rsid w:val="000C4E62"/>
    <w:rsid w:val="000C55AB"/>
    <w:rsid w:val="000D063C"/>
    <w:rsid w:val="000D0922"/>
    <w:rsid w:val="000D1656"/>
    <w:rsid w:val="000D1A32"/>
    <w:rsid w:val="000D38F2"/>
    <w:rsid w:val="000D3CB3"/>
    <w:rsid w:val="000E0EBD"/>
    <w:rsid w:val="000E1C4C"/>
    <w:rsid w:val="000E2C37"/>
    <w:rsid w:val="000E41D0"/>
    <w:rsid w:val="000E5B5F"/>
    <w:rsid w:val="000E68BD"/>
    <w:rsid w:val="000F02E6"/>
    <w:rsid w:val="000F21CC"/>
    <w:rsid w:val="000F5928"/>
    <w:rsid w:val="00100BFF"/>
    <w:rsid w:val="00101D0C"/>
    <w:rsid w:val="00104ADF"/>
    <w:rsid w:val="001070BE"/>
    <w:rsid w:val="00107F19"/>
    <w:rsid w:val="001122D4"/>
    <w:rsid w:val="00112655"/>
    <w:rsid w:val="001137DE"/>
    <w:rsid w:val="0011433A"/>
    <w:rsid w:val="001164CA"/>
    <w:rsid w:val="00116F5C"/>
    <w:rsid w:val="00117189"/>
    <w:rsid w:val="00121675"/>
    <w:rsid w:val="001236F4"/>
    <w:rsid w:val="00124497"/>
    <w:rsid w:val="001323A9"/>
    <w:rsid w:val="00133524"/>
    <w:rsid w:val="001352B3"/>
    <w:rsid w:val="001405CA"/>
    <w:rsid w:val="001408A8"/>
    <w:rsid w:val="00141EE7"/>
    <w:rsid w:val="00146725"/>
    <w:rsid w:val="00147FF4"/>
    <w:rsid w:val="00150ACA"/>
    <w:rsid w:val="00150EBC"/>
    <w:rsid w:val="00151530"/>
    <w:rsid w:val="00155414"/>
    <w:rsid w:val="001631AB"/>
    <w:rsid w:val="00163EF4"/>
    <w:rsid w:val="0016553A"/>
    <w:rsid w:val="0017228C"/>
    <w:rsid w:val="00175DE9"/>
    <w:rsid w:val="001808FC"/>
    <w:rsid w:val="00180B77"/>
    <w:rsid w:val="00193267"/>
    <w:rsid w:val="00194715"/>
    <w:rsid w:val="00197B2E"/>
    <w:rsid w:val="001A44D6"/>
    <w:rsid w:val="001A5F9D"/>
    <w:rsid w:val="001B0DF8"/>
    <w:rsid w:val="001B4AFB"/>
    <w:rsid w:val="001B4BC8"/>
    <w:rsid w:val="001B6E85"/>
    <w:rsid w:val="001B75B6"/>
    <w:rsid w:val="001C1883"/>
    <w:rsid w:val="001C4C16"/>
    <w:rsid w:val="001C554A"/>
    <w:rsid w:val="001D0069"/>
    <w:rsid w:val="001D08C1"/>
    <w:rsid w:val="001D31B5"/>
    <w:rsid w:val="001D3A4C"/>
    <w:rsid w:val="001E05B8"/>
    <w:rsid w:val="001E117E"/>
    <w:rsid w:val="001E33BD"/>
    <w:rsid w:val="001E45E6"/>
    <w:rsid w:val="001F2D50"/>
    <w:rsid w:val="001F32DD"/>
    <w:rsid w:val="001F4D11"/>
    <w:rsid w:val="0020124A"/>
    <w:rsid w:val="0020152C"/>
    <w:rsid w:val="00210837"/>
    <w:rsid w:val="00212358"/>
    <w:rsid w:val="002127C8"/>
    <w:rsid w:val="002148C3"/>
    <w:rsid w:val="00216805"/>
    <w:rsid w:val="00220CBC"/>
    <w:rsid w:val="00221DC0"/>
    <w:rsid w:val="002258C7"/>
    <w:rsid w:val="00226142"/>
    <w:rsid w:val="00226344"/>
    <w:rsid w:val="0022673D"/>
    <w:rsid w:val="002277D0"/>
    <w:rsid w:val="00231E8B"/>
    <w:rsid w:val="00236AE6"/>
    <w:rsid w:val="00236CD6"/>
    <w:rsid w:val="00236CD9"/>
    <w:rsid w:val="0024005C"/>
    <w:rsid w:val="002414A0"/>
    <w:rsid w:val="00244735"/>
    <w:rsid w:val="0024729A"/>
    <w:rsid w:val="0025544B"/>
    <w:rsid w:val="002564B9"/>
    <w:rsid w:val="00257EE4"/>
    <w:rsid w:val="00262978"/>
    <w:rsid w:val="00265E45"/>
    <w:rsid w:val="002679AF"/>
    <w:rsid w:val="00270023"/>
    <w:rsid w:val="00270C95"/>
    <w:rsid w:val="00276C8D"/>
    <w:rsid w:val="002824E0"/>
    <w:rsid w:val="00282A58"/>
    <w:rsid w:val="002830C0"/>
    <w:rsid w:val="0028368D"/>
    <w:rsid w:val="0028731C"/>
    <w:rsid w:val="00292FC7"/>
    <w:rsid w:val="002979A8"/>
    <w:rsid w:val="00297A94"/>
    <w:rsid w:val="002A163E"/>
    <w:rsid w:val="002A2721"/>
    <w:rsid w:val="002A39EB"/>
    <w:rsid w:val="002A6917"/>
    <w:rsid w:val="002A6AF1"/>
    <w:rsid w:val="002B5E87"/>
    <w:rsid w:val="002C1246"/>
    <w:rsid w:val="002C36EA"/>
    <w:rsid w:val="002D27A3"/>
    <w:rsid w:val="002D60C9"/>
    <w:rsid w:val="002D69D2"/>
    <w:rsid w:val="002D7BA1"/>
    <w:rsid w:val="002E2B39"/>
    <w:rsid w:val="002E47B5"/>
    <w:rsid w:val="002E7932"/>
    <w:rsid w:val="002F55FA"/>
    <w:rsid w:val="002F6190"/>
    <w:rsid w:val="002F7E0F"/>
    <w:rsid w:val="002F7FFB"/>
    <w:rsid w:val="003069B2"/>
    <w:rsid w:val="00306E05"/>
    <w:rsid w:val="003112D0"/>
    <w:rsid w:val="00311BD7"/>
    <w:rsid w:val="00315EEE"/>
    <w:rsid w:val="00321B7C"/>
    <w:rsid w:val="0032418B"/>
    <w:rsid w:val="003343D6"/>
    <w:rsid w:val="00336500"/>
    <w:rsid w:val="00337DA0"/>
    <w:rsid w:val="00342810"/>
    <w:rsid w:val="00343537"/>
    <w:rsid w:val="00344CF8"/>
    <w:rsid w:val="003476C9"/>
    <w:rsid w:val="003514EC"/>
    <w:rsid w:val="00357F32"/>
    <w:rsid w:val="0036022D"/>
    <w:rsid w:val="00361025"/>
    <w:rsid w:val="00361319"/>
    <w:rsid w:val="00367C7A"/>
    <w:rsid w:val="003716E6"/>
    <w:rsid w:val="00392FF0"/>
    <w:rsid w:val="00394B54"/>
    <w:rsid w:val="0039658D"/>
    <w:rsid w:val="003A58A9"/>
    <w:rsid w:val="003B07E8"/>
    <w:rsid w:val="003B325B"/>
    <w:rsid w:val="003C02AB"/>
    <w:rsid w:val="003C08F5"/>
    <w:rsid w:val="003C1948"/>
    <w:rsid w:val="003C2AFA"/>
    <w:rsid w:val="003C4462"/>
    <w:rsid w:val="003C5759"/>
    <w:rsid w:val="003C5FFC"/>
    <w:rsid w:val="003C77E9"/>
    <w:rsid w:val="003C7BBF"/>
    <w:rsid w:val="003D4771"/>
    <w:rsid w:val="003D522B"/>
    <w:rsid w:val="003D605B"/>
    <w:rsid w:val="003D7669"/>
    <w:rsid w:val="003D7AE9"/>
    <w:rsid w:val="003E7101"/>
    <w:rsid w:val="003F7B73"/>
    <w:rsid w:val="00404C3A"/>
    <w:rsid w:val="004055DE"/>
    <w:rsid w:val="004116E3"/>
    <w:rsid w:val="00416DD9"/>
    <w:rsid w:val="004170F1"/>
    <w:rsid w:val="00417ED3"/>
    <w:rsid w:val="00421CAB"/>
    <w:rsid w:val="00422472"/>
    <w:rsid w:val="00425D40"/>
    <w:rsid w:val="00433650"/>
    <w:rsid w:val="00437293"/>
    <w:rsid w:val="0043769C"/>
    <w:rsid w:val="0043791B"/>
    <w:rsid w:val="004419D8"/>
    <w:rsid w:val="00444BDF"/>
    <w:rsid w:val="00447D84"/>
    <w:rsid w:val="00452A7B"/>
    <w:rsid w:val="004555D7"/>
    <w:rsid w:val="0046063D"/>
    <w:rsid w:val="00462ABF"/>
    <w:rsid w:val="00470422"/>
    <w:rsid w:val="004721DF"/>
    <w:rsid w:val="00476F01"/>
    <w:rsid w:val="00477494"/>
    <w:rsid w:val="00483085"/>
    <w:rsid w:val="00493757"/>
    <w:rsid w:val="004A0953"/>
    <w:rsid w:val="004A153D"/>
    <w:rsid w:val="004A4C04"/>
    <w:rsid w:val="004A5625"/>
    <w:rsid w:val="004A6F1D"/>
    <w:rsid w:val="004B49AD"/>
    <w:rsid w:val="004B64F4"/>
    <w:rsid w:val="004B65CB"/>
    <w:rsid w:val="004C21C9"/>
    <w:rsid w:val="004C5B97"/>
    <w:rsid w:val="004D3FF2"/>
    <w:rsid w:val="004D61C6"/>
    <w:rsid w:val="004E73A4"/>
    <w:rsid w:val="00501D8A"/>
    <w:rsid w:val="0050363D"/>
    <w:rsid w:val="00505E00"/>
    <w:rsid w:val="00507364"/>
    <w:rsid w:val="00507DF4"/>
    <w:rsid w:val="00507F2E"/>
    <w:rsid w:val="0051004A"/>
    <w:rsid w:val="00520FD5"/>
    <w:rsid w:val="00521804"/>
    <w:rsid w:val="00521E97"/>
    <w:rsid w:val="005223FA"/>
    <w:rsid w:val="0052546D"/>
    <w:rsid w:val="0052681A"/>
    <w:rsid w:val="00532BA1"/>
    <w:rsid w:val="00535894"/>
    <w:rsid w:val="00536C1F"/>
    <w:rsid w:val="00540446"/>
    <w:rsid w:val="00541675"/>
    <w:rsid w:val="005422EE"/>
    <w:rsid w:val="005436DB"/>
    <w:rsid w:val="00543D18"/>
    <w:rsid w:val="005442D1"/>
    <w:rsid w:val="0054455D"/>
    <w:rsid w:val="00550821"/>
    <w:rsid w:val="0055160F"/>
    <w:rsid w:val="0055167C"/>
    <w:rsid w:val="0055544C"/>
    <w:rsid w:val="00557360"/>
    <w:rsid w:val="00557DA1"/>
    <w:rsid w:val="00560962"/>
    <w:rsid w:val="00561DCA"/>
    <w:rsid w:val="005640FF"/>
    <w:rsid w:val="00565EBB"/>
    <w:rsid w:val="005677DF"/>
    <w:rsid w:val="00581714"/>
    <w:rsid w:val="00585BB0"/>
    <w:rsid w:val="00587C5A"/>
    <w:rsid w:val="005920C5"/>
    <w:rsid w:val="00597482"/>
    <w:rsid w:val="005A03BC"/>
    <w:rsid w:val="005A3373"/>
    <w:rsid w:val="005A6B97"/>
    <w:rsid w:val="005A6D13"/>
    <w:rsid w:val="005A7576"/>
    <w:rsid w:val="005B1221"/>
    <w:rsid w:val="005B2919"/>
    <w:rsid w:val="005B7E1E"/>
    <w:rsid w:val="005C08B9"/>
    <w:rsid w:val="005C4965"/>
    <w:rsid w:val="005D3486"/>
    <w:rsid w:val="005D49A6"/>
    <w:rsid w:val="005D6045"/>
    <w:rsid w:val="005E1240"/>
    <w:rsid w:val="005E296C"/>
    <w:rsid w:val="005E40AC"/>
    <w:rsid w:val="005E584A"/>
    <w:rsid w:val="005F13FE"/>
    <w:rsid w:val="005F199F"/>
    <w:rsid w:val="005F316C"/>
    <w:rsid w:val="005F5F92"/>
    <w:rsid w:val="005F6E0F"/>
    <w:rsid w:val="00600F69"/>
    <w:rsid w:val="00601C58"/>
    <w:rsid w:val="006029FF"/>
    <w:rsid w:val="00603BBC"/>
    <w:rsid w:val="00603D56"/>
    <w:rsid w:val="006177BD"/>
    <w:rsid w:val="0062650C"/>
    <w:rsid w:val="006322F1"/>
    <w:rsid w:val="00636E17"/>
    <w:rsid w:val="00637DEA"/>
    <w:rsid w:val="00643B74"/>
    <w:rsid w:val="006512C2"/>
    <w:rsid w:val="00652026"/>
    <w:rsid w:val="006536A8"/>
    <w:rsid w:val="006712DB"/>
    <w:rsid w:val="00673682"/>
    <w:rsid w:val="006749D5"/>
    <w:rsid w:val="00676F4E"/>
    <w:rsid w:val="00681A9F"/>
    <w:rsid w:val="006822F8"/>
    <w:rsid w:val="00683AD2"/>
    <w:rsid w:val="006926D2"/>
    <w:rsid w:val="00693591"/>
    <w:rsid w:val="00695BBB"/>
    <w:rsid w:val="00695BCD"/>
    <w:rsid w:val="00696878"/>
    <w:rsid w:val="006A3FC9"/>
    <w:rsid w:val="006A42AA"/>
    <w:rsid w:val="006A681A"/>
    <w:rsid w:val="006A6FDB"/>
    <w:rsid w:val="006B19CF"/>
    <w:rsid w:val="006B1FD9"/>
    <w:rsid w:val="006C088B"/>
    <w:rsid w:val="006C17F0"/>
    <w:rsid w:val="006C51B7"/>
    <w:rsid w:val="006C73A6"/>
    <w:rsid w:val="006E17FF"/>
    <w:rsid w:val="006E3BB2"/>
    <w:rsid w:val="006E62CA"/>
    <w:rsid w:val="006E6A1E"/>
    <w:rsid w:val="006E6DEA"/>
    <w:rsid w:val="006E74D8"/>
    <w:rsid w:val="006F13D1"/>
    <w:rsid w:val="00707CDF"/>
    <w:rsid w:val="00712D7C"/>
    <w:rsid w:val="00716C10"/>
    <w:rsid w:val="00727E99"/>
    <w:rsid w:val="0073247F"/>
    <w:rsid w:val="00742DC4"/>
    <w:rsid w:val="00745742"/>
    <w:rsid w:val="00751924"/>
    <w:rsid w:val="00751A0F"/>
    <w:rsid w:val="00754602"/>
    <w:rsid w:val="007554A4"/>
    <w:rsid w:val="007561D4"/>
    <w:rsid w:val="00764F8A"/>
    <w:rsid w:val="007665BE"/>
    <w:rsid w:val="0076758C"/>
    <w:rsid w:val="00767BFF"/>
    <w:rsid w:val="007750E1"/>
    <w:rsid w:val="00775B9F"/>
    <w:rsid w:val="0078328A"/>
    <w:rsid w:val="00783421"/>
    <w:rsid w:val="00784A01"/>
    <w:rsid w:val="00787EE0"/>
    <w:rsid w:val="00791E4E"/>
    <w:rsid w:val="00794E16"/>
    <w:rsid w:val="00796497"/>
    <w:rsid w:val="007A1ACC"/>
    <w:rsid w:val="007A6B8B"/>
    <w:rsid w:val="007B00A1"/>
    <w:rsid w:val="007B3DE8"/>
    <w:rsid w:val="007C1DCF"/>
    <w:rsid w:val="007C20E4"/>
    <w:rsid w:val="007C6B74"/>
    <w:rsid w:val="007D4935"/>
    <w:rsid w:val="007D6661"/>
    <w:rsid w:val="007E66FA"/>
    <w:rsid w:val="007E6E69"/>
    <w:rsid w:val="007F067C"/>
    <w:rsid w:val="007F18DC"/>
    <w:rsid w:val="007F1AFC"/>
    <w:rsid w:val="007F1D59"/>
    <w:rsid w:val="007F416B"/>
    <w:rsid w:val="007F7860"/>
    <w:rsid w:val="007F7924"/>
    <w:rsid w:val="008027CB"/>
    <w:rsid w:val="00811002"/>
    <w:rsid w:val="00812DB1"/>
    <w:rsid w:val="00813892"/>
    <w:rsid w:val="008206E5"/>
    <w:rsid w:val="0082197B"/>
    <w:rsid w:val="00822AE5"/>
    <w:rsid w:val="00826233"/>
    <w:rsid w:val="00833CFD"/>
    <w:rsid w:val="00840B26"/>
    <w:rsid w:val="00845615"/>
    <w:rsid w:val="0084640A"/>
    <w:rsid w:val="00861773"/>
    <w:rsid w:val="00865CC8"/>
    <w:rsid w:val="00872069"/>
    <w:rsid w:val="00881DDF"/>
    <w:rsid w:val="00881E6F"/>
    <w:rsid w:val="008847F2"/>
    <w:rsid w:val="00885F02"/>
    <w:rsid w:val="008866B8"/>
    <w:rsid w:val="00887BF3"/>
    <w:rsid w:val="00893DE2"/>
    <w:rsid w:val="0089797D"/>
    <w:rsid w:val="008A0B64"/>
    <w:rsid w:val="008B4E7F"/>
    <w:rsid w:val="008B4EA5"/>
    <w:rsid w:val="008B571F"/>
    <w:rsid w:val="008C62BA"/>
    <w:rsid w:val="008C69A8"/>
    <w:rsid w:val="008D009E"/>
    <w:rsid w:val="008D1AB9"/>
    <w:rsid w:val="008D338B"/>
    <w:rsid w:val="008D3B90"/>
    <w:rsid w:val="008D4117"/>
    <w:rsid w:val="008D6AEE"/>
    <w:rsid w:val="008E06A8"/>
    <w:rsid w:val="008E4FE0"/>
    <w:rsid w:val="008E739A"/>
    <w:rsid w:val="008F0263"/>
    <w:rsid w:val="008F2937"/>
    <w:rsid w:val="008F41B8"/>
    <w:rsid w:val="008F7802"/>
    <w:rsid w:val="008F7C4C"/>
    <w:rsid w:val="00900F35"/>
    <w:rsid w:val="00903E85"/>
    <w:rsid w:val="00905519"/>
    <w:rsid w:val="009105A9"/>
    <w:rsid w:val="00914F2C"/>
    <w:rsid w:val="00915E20"/>
    <w:rsid w:val="0092141B"/>
    <w:rsid w:val="00932F51"/>
    <w:rsid w:val="0093787E"/>
    <w:rsid w:val="00943790"/>
    <w:rsid w:val="00950BFF"/>
    <w:rsid w:val="009530AF"/>
    <w:rsid w:val="009552C4"/>
    <w:rsid w:val="00956200"/>
    <w:rsid w:val="00960F45"/>
    <w:rsid w:val="00965C66"/>
    <w:rsid w:val="00970631"/>
    <w:rsid w:val="00970898"/>
    <w:rsid w:val="009872DF"/>
    <w:rsid w:val="00987D48"/>
    <w:rsid w:val="00992BBF"/>
    <w:rsid w:val="00994BA7"/>
    <w:rsid w:val="00995D2D"/>
    <w:rsid w:val="009A059F"/>
    <w:rsid w:val="009A304D"/>
    <w:rsid w:val="009B087F"/>
    <w:rsid w:val="009B551E"/>
    <w:rsid w:val="009B63A4"/>
    <w:rsid w:val="009B6632"/>
    <w:rsid w:val="009B7295"/>
    <w:rsid w:val="009C7A96"/>
    <w:rsid w:val="009D1ED6"/>
    <w:rsid w:val="009D7AAD"/>
    <w:rsid w:val="009E211E"/>
    <w:rsid w:val="009E2C5C"/>
    <w:rsid w:val="009E4D2E"/>
    <w:rsid w:val="009E515E"/>
    <w:rsid w:val="009F09F4"/>
    <w:rsid w:val="009F11DB"/>
    <w:rsid w:val="009F3F94"/>
    <w:rsid w:val="009F516D"/>
    <w:rsid w:val="009F6F1E"/>
    <w:rsid w:val="00A03FCE"/>
    <w:rsid w:val="00A0528A"/>
    <w:rsid w:val="00A05449"/>
    <w:rsid w:val="00A06993"/>
    <w:rsid w:val="00A12D83"/>
    <w:rsid w:val="00A13566"/>
    <w:rsid w:val="00A15F37"/>
    <w:rsid w:val="00A200BA"/>
    <w:rsid w:val="00A2497F"/>
    <w:rsid w:val="00A27E1E"/>
    <w:rsid w:val="00A34788"/>
    <w:rsid w:val="00A3764A"/>
    <w:rsid w:val="00A411C9"/>
    <w:rsid w:val="00A43083"/>
    <w:rsid w:val="00A50763"/>
    <w:rsid w:val="00A5087F"/>
    <w:rsid w:val="00A515DB"/>
    <w:rsid w:val="00A52007"/>
    <w:rsid w:val="00A57B40"/>
    <w:rsid w:val="00A641E3"/>
    <w:rsid w:val="00A643CC"/>
    <w:rsid w:val="00A6461F"/>
    <w:rsid w:val="00A673E7"/>
    <w:rsid w:val="00A70E35"/>
    <w:rsid w:val="00A73637"/>
    <w:rsid w:val="00A75489"/>
    <w:rsid w:val="00A77399"/>
    <w:rsid w:val="00A85784"/>
    <w:rsid w:val="00A91A83"/>
    <w:rsid w:val="00A96DC6"/>
    <w:rsid w:val="00AA58AD"/>
    <w:rsid w:val="00AB315C"/>
    <w:rsid w:val="00AB3706"/>
    <w:rsid w:val="00AB6329"/>
    <w:rsid w:val="00AB7EB3"/>
    <w:rsid w:val="00AC2E40"/>
    <w:rsid w:val="00AC30F8"/>
    <w:rsid w:val="00AC3E70"/>
    <w:rsid w:val="00AC5A42"/>
    <w:rsid w:val="00AE0C64"/>
    <w:rsid w:val="00AE15AA"/>
    <w:rsid w:val="00AE1EB5"/>
    <w:rsid w:val="00AF4BEE"/>
    <w:rsid w:val="00AF4C49"/>
    <w:rsid w:val="00AF6434"/>
    <w:rsid w:val="00AF6538"/>
    <w:rsid w:val="00B0569B"/>
    <w:rsid w:val="00B05749"/>
    <w:rsid w:val="00B1044D"/>
    <w:rsid w:val="00B1553E"/>
    <w:rsid w:val="00B16E25"/>
    <w:rsid w:val="00B2290F"/>
    <w:rsid w:val="00B30E2A"/>
    <w:rsid w:val="00B3411E"/>
    <w:rsid w:val="00B34BC2"/>
    <w:rsid w:val="00B35A05"/>
    <w:rsid w:val="00B35B13"/>
    <w:rsid w:val="00B41B5C"/>
    <w:rsid w:val="00B46B72"/>
    <w:rsid w:val="00B50B9A"/>
    <w:rsid w:val="00B540BA"/>
    <w:rsid w:val="00B56D83"/>
    <w:rsid w:val="00B60363"/>
    <w:rsid w:val="00B667A3"/>
    <w:rsid w:val="00B671E2"/>
    <w:rsid w:val="00B70DB4"/>
    <w:rsid w:val="00B71AD3"/>
    <w:rsid w:val="00B72512"/>
    <w:rsid w:val="00B73FA8"/>
    <w:rsid w:val="00B74FFA"/>
    <w:rsid w:val="00B8038E"/>
    <w:rsid w:val="00B87F0E"/>
    <w:rsid w:val="00B9352B"/>
    <w:rsid w:val="00BA2F62"/>
    <w:rsid w:val="00BB1A74"/>
    <w:rsid w:val="00BB23DD"/>
    <w:rsid w:val="00BC4879"/>
    <w:rsid w:val="00BD402E"/>
    <w:rsid w:val="00BD74AC"/>
    <w:rsid w:val="00BE08E6"/>
    <w:rsid w:val="00BE1C5A"/>
    <w:rsid w:val="00BF0A50"/>
    <w:rsid w:val="00BF27B2"/>
    <w:rsid w:val="00BF3FFA"/>
    <w:rsid w:val="00BF7C0B"/>
    <w:rsid w:val="00BF7DE1"/>
    <w:rsid w:val="00C05A86"/>
    <w:rsid w:val="00C078F0"/>
    <w:rsid w:val="00C13528"/>
    <w:rsid w:val="00C149D8"/>
    <w:rsid w:val="00C162CF"/>
    <w:rsid w:val="00C16E8B"/>
    <w:rsid w:val="00C21725"/>
    <w:rsid w:val="00C225B9"/>
    <w:rsid w:val="00C22C69"/>
    <w:rsid w:val="00C40DAC"/>
    <w:rsid w:val="00C40DF0"/>
    <w:rsid w:val="00C41B66"/>
    <w:rsid w:val="00C44A26"/>
    <w:rsid w:val="00C53906"/>
    <w:rsid w:val="00C62273"/>
    <w:rsid w:val="00C66685"/>
    <w:rsid w:val="00C66FB5"/>
    <w:rsid w:val="00C74C67"/>
    <w:rsid w:val="00C83239"/>
    <w:rsid w:val="00C83463"/>
    <w:rsid w:val="00C83C0C"/>
    <w:rsid w:val="00C86340"/>
    <w:rsid w:val="00C90406"/>
    <w:rsid w:val="00C94878"/>
    <w:rsid w:val="00C972E8"/>
    <w:rsid w:val="00CA1EEC"/>
    <w:rsid w:val="00CA6716"/>
    <w:rsid w:val="00CB0D28"/>
    <w:rsid w:val="00CB3E9B"/>
    <w:rsid w:val="00CB44F9"/>
    <w:rsid w:val="00CC03FC"/>
    <w:rsid w:val="00CC1241"/>
    <w:rsid w:val="00CC14D0"/>
    <w:rsid w:val="00CC1EC5"/>
    <w:rsid w:val="00CD5041"/>
    <w:rsid w:val="00CD70BF"/>
    <w:rsid w:val="00CE02F7"/>
    <w:rsid w:val="00CE0924"/>
    <w:rsid w:val="00CE0F9C"/>
    <w:rsid w:val="00CE1CF8"/>
    <w:rsid w:val="00CE253A"/>
    <w:rsid w:val="00CE3504"/>
    <w:rsid w:val="00CE3B94"/>
    <w:rsid w:val="00CE5292"/>
    <w:rsid w:val="00CF1E7F"/>
    <w:rsid w:val="00CF3A92"/>
    <w:rsid w:val="00D039A1"/>
    <w:rsid w:val="00D042B5"/>
    <w:rsid w:val="00D04BF9"/>
    <w:rsid w:val="00D07F43"/>
    <w:rsid w:val="00D12F9E"/>
    <w:rsid w:val="00D16952"/>
    <w:rsid w:val="00D16EEB"/>
    <w:rsid w:val="00D177BA"/>
    <w:rsid w:val="00D26B42"/>
    <w:rsid w:val="00D27B3F"/>
    <w:rsid w:val="00D34715"/>
    <w:rsid w:val="00D34ABD"/>
    <w:rsid w:val="00D34E18"/>
    <w:rsid w:val="00D354A0"/>
    <w:rsid w:val="00D3611E"/>
    <w:rsid w:val="00D363D3"/>
    <w:rsid w:val="00D37065"/>
    <w:rsid w:val="00D371BA"/>
    <w:rsid w:val="00D416FB"/>
    <w:rsid w:val="00D456A4"/>
    <w:rsid w:val="00D55DA6"/>
    <w:rsid w:val="00D5745F"/>
    <w:rsid w:val="00D661D4"/>
    <w:rsid w:val="00D67CE5"/>
    <w:rsid w:val="00D73447"/>
    <w:rsid w:val="00D760E3"/>
    <w:rsid w:val="00D83D23"/>
    <w:rsid w:val="00D919AC"/>
    <w:rsid w:val="00D92D5E"/>
    <w:rsid w:val="00D9317A"/>
    <w:rsid w:val="00D93683"/>
    <w:rsid w:val="00D963CE"/>
    <w:rsid w:val="00D976EC"/>
    <w:rsid w:val="00DB3079"/>
    <w:rsid w:val="00DB4B9B"/>
    <w:rsid w:val="00DB7EEB"/>
    <w:rsid w:val="00DE105E"/>
    <w:rsid w:val="00DE3140"/>
    <w:rsid w:val="00DE7B43"/>
    <w:rsid w:val="00DF2E37"/>
    <w:rsid w:val="00E01149"/>
    <w:rsid w:val="00E02B80"/>
    <w:rsid w:val="00E06B7D"/>
    <w:rsid w:val="00E12A56"/>
    <w:rsid w:val="00E135AB"/>
    <w:rsid w:val="00E16092"/>
    <w:rsid w:val="00E218B0"/>
    <w:rsid w:val="00E22E5A"/>
    <w:rsid w:val="00E32877"/>
    <w:rsid w:val="00E32A20"/>
    <w:rsid w:val="00E37FB3"/>
    <w:rsid w:val="00E4549A"/>
    <w:rsid w:val="00E46006"/>
    <w:rsid w:val="00E4695C"/>
    <w:rsid w:val="00E51A31"/>
    <w:rsid w:val="00E536AB"/>
    <w:rsid w:val="00E66CF1"/>
    <w:rsid w:val="00E701E8"/>
    <w:rsid w:val="00E75FB9"/>
    <w:rsid w:val="00E763F5"/>
    <w:rsid w:val="00E7673D"/>
    <w:rsid w:val="00E7780F"/>
    <w:rsid w:val="00E870D1"/>
    <w:rsid w:val="00E87426"/>
    <w:rsid w:val="00E94A90"/>
    <w:rsid w:val="00E96180"/>
    <w:rsid w:val="00EA103E"/>
    <w:rsid w:val="00EA437E"/>
    <w:rsid w:val="00EA6F25"/>
    <w:rsid w:val="00EA785D"/>
    <w:rsid w:val="00EB1F45"/>
    <w:rsid w:val="00EC0394"/>
    <w:rsid w:val="00EC0A90"/>
    <w:rsid w:val="00EC12F4"/>
    <w:rsid w:val="00EC4DB6"/>
    <w:rsid w:val="00EC50EF"/>
    <w:rsid w:val="00ED0044"/>
    <w:rsid w:val="00ED113B"/>
    <w:rsid w:val="00ED16A5"/>
    <w:rsid w:val="00ED3C4E"/>
    <w:rsid w:val="00ED5D54"/>
    <w:rsid w:val="00ED6DCB"/>
    <w:rsid w:val="00EE1D79"/>
    <w:rsid w:val="00EE22C1"/>
    <w:rsid w:val="00EE251B"/>
    <w:rsid w:val="00EE4AA7"/>
    <w:rsid w:val="00EE6C4E"/>
    <w:rsid w:val="00EF5DD8"/>
    <w:rsid w:val="00EF6585"/>
    <w:rsid w:val="00F0008A"/>
    <w:rsid w:val="00F00ADD"/>
    <w:rsid w:val="00F00F9E"/>
    <w:rsid w:val="00F03FA0"/>
    <w:rsid w:val="00F13E9B"/>
    <w:rsid w:val="00F15B5A"/>
    <w:rsid w:val="00F16FA9"/>
    <w:rsid w:val="00F22148"/>
    <w:rsid w:val="00F2222D"/>
    <w:rsid w:val="00F25EF0"/>
    <w:rsid w:val="00F30B2A"/>
    <w:rsid w:val="00F31B69"/>
    <w:rsid w:val="00F32B10"/>
    <w:rsid w:val="00F34497"/>
    <w:rsid w:val="00F35A48"/>
    <w:rsid w:val="00F4328D"/>
    <w:rsid w:val="00F458CB"/>
    <w:rsid w:val="00F46478"/>
    <w:rsid w:val="00F5210E"/>
    <w:rsid w:val="00F55AB0"/>
    <w:rsid w:val="00F608F8"/>
    <w:rsid w:val="00F6675D"/>
    <w:rsid w:val="00F72278"/>
    <w:rsid w:val="00F74C32"/>
    <w:rsid w:val="00F764C2"/>
    <w:rsid w:val="00F829A7"/>
    <w:rsid w:val="00F96B04"/>
    <w:rsid w:val="00FA5CBF"/>
    <w:rsid w:val="00FA62AB"/>
    <w:rsid w:val="00FA7B15"/>
    <w:rsid w:val="00FB4793"/>
    <w:rsid w:val="00FB5377"/>
    <w:rsid w:val="00FB6DB6"/>
    <w:rsid w:val="00FC64B8"/>
    <w:rsid w:val="00FC66A6"/>
    <w:rsid w:val="00FC6E34"/>
    <w:rsid w:val="00FD0F68"/>
    <w:rsid w:val="00FE1B49"/>
    <w:rsid w:val="00FE2FC0"/>
    <w:rsid w:val="00FE38ED"/>
    <w:rsid w:val="00FE3A8E"/>
    <w:rsid w:val="00FF3DCE"/>
    <w:rsid w:val="00FF57EB"/>
    <w:rsid w:val="00FF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C0FC27"/>
  <w15:docId w15:val="{E64F2F4F-B2E7-44E1-A622-850DAF2F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96B04"/>
    <w:pPr>
      <w:spacing w:line="288" w:lineRule="auto"/>
      <w:ind w:firstLine="720"/>
      <w:jc w:val="both"/>
    </w:pPr>
    <w:rPr>
      <w:sz w:val="26"/>
    </w:rPr>
  </w:style>
  <w:style w:type="paragraph" w:styleId="1">
    <w:name w:val="heading 1"/>
    <w:basedOn w:val="a1"/>
    <w:next w:val="a1"/>
    <w:link w:val="10"/>
    <w:uiPriority w:val="9"/>
    <w:qFormat/>
    <w:rsid w:val="00F96B04"/>
    <w:pPr>
      <w:keepNext/>
      <w:keepLines/>
      <w:pageBreakBefore/>
      <w:numPr>
        <w:numId w:val="4"/>
      </w:numPr>
      <w:tabs>
        <w:tab w:val="clear" w:pos="5046"/>
        <w:tab w:val="num" w:pos="1077"/>
      </w:tabs>
      <w:suppressAutoHyphens/>
      <w:spacing w:after="360" w:line="240" w:lineRule="auto"/>
      <w:ind w:left="1077"/>
      <w:jc w:val="left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">
    <w:name w:val="heading 2"/>
    <w:basedOn w:val="a1"/>
    <w:next w:val="a1"/>
    <w:link w:val="21"/>
    <w:uiPriority w:val="9"/>
    <w:qFormat/>
    <w:rsid w:val="00F96B04"/>
    <w:pPr>
      <w:keepNext/>
      <w:keepLines/>
      <w:numPr>
        <w:ilvl w:val="1"/>
        <w:numId w:val="4"/>
      </w:numPr>
      <w:suppressAutoHyphens/>
      <w:spacing w:before="240" w:after="240" w:line="240" w:lineRule="auto"/>
      <w:jc w:val="left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basedOn w:val="a1"/>
    <w:next w:val="a1"/>
    <w:link w:val="30"/>
    <w:uiPriority w:val="9"/>
    <w:qFormat/>
    <w:rsid w:val="00F96B04"/>
    <w:pPr>
      <w:keepNext/>
      <w:keepLines/>
      <w:numPr>
        <w:ilvl w:val="2"/>
        <w:numId w:val="4"/>
      </w:numPr>
      <w:suppressAutoHyphens/>
      <w:spacing w:before="240" w:after="120" w:line="240" w:lineRule="auto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1"/>
    <w:next w:val="a1"/>
    <w:link w:val="40"/>
    <w:uiPriority w:val="9"/>
    <w:qFormat/>
    <w:rsid w:val="00F96B04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Arial" w:hAnsi="Arial"/>
      <w:i/>
      <w:sz w:val="24"/>
    </w:rPr>
  </w:style>
  <w:style w:type="paragraph" w:styleId="5">
    <w:name w:val="heading 5"/>
    <w:basedOn w:val="a1"/>
    <w:next w:val="a1"/>
    <w:link w:val="50"/>
    <w:uiPriority w:val="9"/>
    <w:qFormat/>
    <w:rsid w:val="00F96B04"/>
    <w:pPr>
      <w:tabs>
        <w:tab w:val="num" w:pos="1440"/>
      </w:tabs>
      <w:spacing w:before="240" w:after="60"/>
      <w:ind w:left="1008" w:hanging="1008"/>
      <w:outlineLvl w:val="4"/>
    </w:pPr>
    <w:rPr>
      <w:sz w:val="22"/>
    </w:rPr>
  </w:style>
  <w:style w:type="paragraph" w:styleId="6">
    <w:name w:val="heading 6"/>
    <w:basedOn w:val="a1"/>
    <w:next w:val="a1"/>
    <w:link w:val="60"/>
    <w:uiPriority w:val="9"/>
    <w:qFormat/>
    <w:rsid w:val="00F96B04"/>
    <w:pPr>
      <w:tabs>
        <w:tab w:val="num" w:pos="1152"/>
      </w:tabs>
      <w:spacing w:before="240" w:after="60"/>
      <w:ind w:left="1152" w:hanging="1152"/>
      <w:outlineLvl w:val="5"/>
    </w:pPr>
    <w:rPr>
      <w:i/>
      <w:sz w:val="22"/>
    </w:rPr>
  </w:style>
  <w:style w:type="paragraph" w:styleId="7">
    <w:name w:val="heading 7"/>
    <w:basedOn w:val="a1"/>
    <w:next w:val="a1"/>
    <w:link w:val="70"/>
    <w:uiPriority w:val="9"/>
    <w:qFormat/>
    <w:rsid w:val="00F96B04"/>
    <w:pPr>
      <w:tabs>
        <w:tab w:val="num" w:pos="1296"/>
      </w:tabs>
      <w:spacing w:before="240" w:after="60"/>
      <w:ind w:left="1296" w:hanging="1296"/>
      <w:outlineLvl w:val="6"/>
    </w:pPr>
    <w:rPr>
      <w:rFonts w:ascii="Arial" w:hAnsi="Arial"/>
      <w:sz w:val="20"/>
    </w:rPr>
  </w:style>
  <w:style w:type="paragraph" w:styleId="8">
    <w:name w:val="heading 8"/>
    <w:basedOn w:val="a1"/>
    <w:next w:val="a1"/>
    <w:link w:val="80"/>
    <w:uiPriority w:val="9"/>
    <w:qFormat/>
    <w:rsid w:val="00F96B04"/>
    <w:pPr>
      <w:tabs>
        <w:tab w:val="num" w:pos="1440"/>
      </w:tabs>
      <w:spacing w:before="240" w:after="60"/>
      <w:ind w:left="1440" w:hanging="1440"/>
      <w:outlineLvl w:val="7"/>
    </w:pPr>
    <w:rPr>
      <w:rFonts w:ascii="Arial" w:hAnsi="Arial"/>
      <w:i/>
      <w:sz w:val="20"/>
    </w:rPr>
  </w:style>
  <w:style w:type="paragraph" w:styleId="9">
    <w:name w:val="heading 9"/>
    <w:basedOn w:val="a1"/>
    <w:next w:val="a1"/>
    <w:link w:val="90"/>
    <w:uiPriority w:val="9"/>
    <w:qFormat/>
    <w:rsid w:val="00F96B04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basedOn w:val="a2"/>
    <w:link w:val="3"/>
    <w:uiPriority w:val="9"/>
    <w:rsid w:val="00F96B04"/>
    <w:rPr>
      <w:rFonts w:ascii="Arial" w:hAnsi="Arial" w:cs="Arial"/>
      <w:b/>
      <w:bCs/>
      <w:sz w:val="26"/>
      <w:szCs w:val="26"/>
    </w:rPr>
  </w:style>
  <w:style w:type="paragraph" w:customStyle="1" w:styleId="a">
    <w:name w:val="Название рисунка"/>
    <w:basedOn w:val="a1"/>
    <w:next w:val="a1"/>
    <w:link w:val="a5"/>
    <w:rsid w:val="00F96B04"/>
    <w:pPr>
      <w:keepLines/>
      <w:numPr>
        <w:numId w:val="1"/>
      </w:numPr>
      <w:suppressAutoHyphens/>
      <w:spacing w:after="360" w:line="240" w:lineRule="auto"/>
      <w:jc w:val="center"/>
    </w:pPr>
    <w:rPr>
      <w:szCs w:val="28"/>
    </w:rPr>
  </w:style>
  <w:style w:type="character" w:customStyle="1" w:styleId="a5">
    <w:name w:val="Название рисунка Знак"/>
    <w:basedOn w:val="a2"/>
    <w:link w:val="a"/>
    <w:rsid w:val="00F96B04"/>
    <w:rPr>
      <w:sz w:val="26"/>
      <w:szCs w:val="28"/>
    </w:rPr>
  </w:style>
  <w:style w:type="paragraph" w:customStyle="1" w:styleId="a0">
    <w:name w:val="Название таблицы"/>
    <w:basedOn w:val="a1"/>
    <w:next w:val="a1"/>
    <w:rsid w:val="00F96B04"/>
    <w:pPr>
      <w:keepNext/>
      <w:keepLines/>
      <w:numPr>
        <w:numId w:val="2"/>
      </w:numPr>
      <w:suppressAutoHyphens/>
      <w:spacing w:before="240" w:line="240" w:lineRule="auto"/>
      <w:ind w:left="1980" w:hanging="1980"/>
      <w:jc w:val="left"/>
    </w:pPr>
    <w:rPr>
      <w:szCs w:val="26"/>
    </w:rPr>
  </w:style>
  <w:style w:type="paragraph" w:customStyle="1" w:styleId="a6">
    <w:name w:val="Обычный с отступом"/>
    <w:basedOn w:val="a1"/>
    <w:next w:val="a1"/>
    <w:rsid w:val="00F96B04"/>
    <w:pPr>
      <w:spacing w:before="120"/>
    </w:pPr>
  </w:style>
  <w:style w:type="paragraph" w:styleId="11">
    <w:name w:val="toc 1"/>
    <w:basedOn w:val="a1"/>
    <w:next w:val="a1"/>
    <w:uiPriority w:val="39"/>
    <w:rsid w:val="00F96B04"/>
    <w:pPr>
      <w:tabs>
        <w:tab w:val="left" w:pos="284"/>
        <w:tab w:val="center" w:pos="9554"/>
      </w:tabs>
      <w:ind w:right="1134" w:firstLine="0"/>
      <w:jc w:val="left"/>
    </w:pPr>
    <w:rPr>
      <w:noProof/>
    </w:rPr>
  </w:style>
  <w:style w:type="paragraph" w:styleId="22">
    <w:name w:val="toc 2"/>
    <w:basedOn w:val="a1"/>
    <w:next w:val="a1"/>
    <w:uiPriority w:val="39"/>
    <w:rsid w:val="00F96B04"/>
    <w:pPr>
      <w:tabs>
        <w:tab w:val="left" w:pos="510"/>
        <w:tab w:val="center" w:pos="9554"/>
      </w:tabs>
      <w:ind w:right="1134" w:firstLine="0"/>
      <w:jc w:val="left"/>
    </w:pPr>
    <w:rPr>
      <w:noProof/>
      <w:szCs w:val="28"/>
    </w:rPr>
  </w:style>
  <w:style w:type="paragraph" w:styleId="31">
    <w:name w:val="toc 3"/>
    <w:basedOn w:val="a1"/>
    <w:next w:val="a1"/>
    <w:uiPriority w:val="39"/>
    <w:rsid w:val="00F96B04"/>
    <w:pPr>
      <w:tabs>
        <w:tab w:val="left" w:pos="737"/>
        <w:tab w:val="center" w:pos="9554"/>
      </w:tabs>
      <w:ind w:right="1134" w:firstLine="0"/>
      <w:jc w:val="left"/>
    </w:pPr>
  </w:style>
  <w:style w:type="paragraph" w:customStyle="1" w:styleId="a7">
    <w:name w:val="Рисунок"/>
    <w:basedOn w:val="a1"/>
    <w:next w:val="a"/>
    <w:link w:val="a8"/>
    <w:rsid w:val="00F96B04"/>
    <w:pPr>
      <w:keepNext/>
      <w:keepLines/>
      <w:widowControl w:val="0"/>
      <w:spacing w:before="240" w:after="240" w:line="240" w:lineRule="auto"/>
      <w:ind w:firstLine="0"/>
      <w:contextualSpacing/>
      <w:jc w:val="center"/>
    </w:pPr>
    <w:rPr>
      <w:noProof/>
    </w:rPr>
  </w:style>
  <w:style w:type="character" w:customStyle="1" w:styleId="a8">
    <w:name w:val="Рисунок Знак"/>
    <w:basedOn w:val="a2"/>
    <w:link w:val="a7"/>
    <w:rsid w:val="00F96B04"/>
    <w:rPr>
      <w:noProof/>
      <w:sz w:val="26"/>
      <w:lang w:val="ru-RU" w:eastAsia="ru-RU" w:bidi="ar-SA"/>
    </w:rPr>
  </w:style>
  <w:style w:type="paragraph" w:customStyle="1" w:styleId="-">
    <w:name w:val="-Список"/>
    <w:basedOn w:val="a1"/>
    <w:link w:val="-0"/>
    <w:rsid w:val="00F96B04"/>
    <w:pPr>
      <w:numPr>
        <w:numId w:val="3"/>
      </w:numPr>
      <w:ind w:firstLine="709"/>
    </w:pPr>
    <w:rPr>
      <w:szCs w:val="28"/>
    </w:rPr>
  </w:style>
  <w:style w:type="paragraph" w:customStyle="1" w:styleId="a9">
    <w:name w:val="Таблица"/>
    <w:basedOn w:val="a1"/>
    <w:link w:val="aa"/>
    <w:rsid w:val="00F96B04"/>
    <w:pPr>
      <w:suppressAutoHyphens/>
      <w:spacing w:line="240" w:lineRule="auto"/>
      <w:ind w:firstLine="0"/>
      <w:jc w:val="center"/>
    </w:pPr>
    <w:rPr>
      <w:sz w:val="24"/>
      <w:szCs w:val="26"/>
    </w:rPr>
  </w:style>
  <w:style w:type="character" w:customStyle="1" w:styleId="aa">
    <w:name w:val="Таблица Знак"/>
    <w:basedOn w:val="a2"/>
    <w:link w:val="a9"/>
    <w:rsid w:val="00F96B04"/>
    <w:rPr>
      <w:sz w:val="24"/>
      <w:szCs w:val="26"/>
      <w:lang w:val="ru-RU" w:eastAsia="ru-RU" w:bidi="ar-SA"/>
    </w:rPr>
  </w:style>
  <w:style w:type="paragraph" w:customStyle="1" w:styleId="ab">
    <w:name w:val="Формула"/>
    <w:basedOn w:val="a1"/>
    <w:next w:val="a1"/>
    <w:link w:val="ac"/>
    <w:rsid w:val="00F96B04"/>
    <w:pPr>
      <w:tabs>
        <w:tab w:val="center" w:pos="4820"/>
        <w:tab w:val="center" w:pos="9214"/>
      </w:tabs>
      <w:spacing w:before="240" w:after="240" w:line="240" w:lineRule="auto"/>
      <w:ind w:firstLine="0"/>
      <w:contextualSpacing/>
      <w:jc w:val="left"/>
    </w:pPr>
  </w:style>
  <w:style w:type="paragraph" w:styleId="ad">
    <w:name w:val="Document Map"/>
    <w:basedOn w:val="a1"/>
    <w:semiHidden/>
    <w:rsid w:val="00F96B04"/>
    <w:pPr>
      <w:shd w:val="clear" w:color="auto" w:fill="000080"/>
    </w:pPr>
    <w:rPr>
      <w:rFonts w:ascii="Tahoma" w:hAnsi="Tahoma" w:cs="Tahoma"/>
      <w:sz w:val="20"/>
    </w:rPr>
  </w:style>
  <w:style w:type="character" w:styleId="ae">
    <w:name w:val="Hyperlink"/>
    <w:basedOn w:val="a2"/>
    <w:uiPriority w:val="99"/>
    <w:rsid w:val="00F96B04"/>
    <w:rPr>
      <w:color w:val="0000FF"/>
      <w:u w:val="single"/>
    </w:rPr>
  </w:style>
  <w:style w:type="paragraph" w:styleId="20">
    <w:name w:val="List 2"/>
    <w:basedOn w:val="a1"/>
    <w:autoRedefine/>
    <w:rsid w:val="00AE15AA"/>
    <w:pPr>
      <w:numPr>
        <w:numId w:val="14"/>
      </w:numPr>
      <w:suppressAutoHyphens/>
      <w:spacing w:line="276" w:lineRule="auto"/>
      <w:ind w:left="709" w:firstLine="425"/>
    </w:pPr>
    <w:rPr>
      <w:bCs/>
      <w:snapToGrid w:val="0"/>
      <w:color w:val="000000" w:themeColor="text1"/>
      <w:sz w:val="28"/>
      <w:szCs w:val="27"/>
    </w:rPr>
  </w:style>
  <w:style w:type="table" w:styleId="af">
    <w:name w:val="Table Grid"/>
    <w:basedOn w:val="a3"/>
    <w:rsid w:val="00F96B04"/>
    <w:pPr>
      <w:spacing w:line="36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f1"/>
    <w:rsid w:val="00F96B04"/>
    <w:rPr>
      <w:rFonts w:ascii="Times New Roman" w:hAnsi="Times New Roman"/>
      <w:dstrike w:val="0"/>
      <w:spacing w:val="0"/>
      <w:w w:val="100"/>
      <w:kern w:val="0"/>
      <w:position w:val="0"/>
      <w:sz w:val="28"/>
      <w:szCs w:val="28"/>
      <w:effect w:val="none"/>
      <w:vertAlign w:val="baseline"/>
    </w:rPr>
  </w:style>
  <w:style w:type="character" w:styleId="af1">
    <w:name w:val="footnote reference"/>
    <w:basedOn w:val="a2"/>
    <w:semiHidden/>
    <w:rsid w:val="00F96B04"/>
    <w:rPr>
      <w:vertAlign w:val="superscript"/>
    </w:rPr>
  </w:style>
  <w:style w:type="paragraph" w:styleId="af2">
    <w:name w:val="footer"/>
    <w:basedOn w:val="a1"/>
    <w:link w:val="af3"/>
    <w:uiPriority w:val="99"/>
    <w:rsid w:val="00F96B04"/>
    <w:pPr>
      <w:tabs>
        <w:tab w:val="center" w:pos="4677"/>
        <w:tab w:val="right" w:pos="9355"/>
      </w:tabs>
    </w:pPr>
  </w:style>
  <w:style w:type="paragraph" w:styleId="af4">
    <w:name w:val="header"/>
    <w:basedOn w:val="a1"/>
    <w:link w:val="af5"/>
    <w:uiPriority w:val="99"/>
    <w:rsid w:val="00F96B04"/>
    <w:pPr>
      <w:tabs>
        <w:tab w:val="center" w:pos="4677"/>
        <w:tab w:val="right" w:pos="9355"/>
      </w:tabs>
    </w:pPr>
  </w:style>
  <w:style w:type="paragraph" w:styleId="af6">
    <w:name w:val="Body Text"/>
    <w:basedOn w:val="a1"/>
    <w:link w:val="af7"/>
    <w:rsid w:val="00F96B04"/>
    <w:pPr>
      <w:ind w:left="709" w:right="-568" w:firstLine="0"/>
      <w:jc w:val="center"/>
      <w:outlineLvl w:val="2"/>
    </w:pPr>
    <w:rPr>
      <w:spacing w:val="-4"/>
      <w:sz w:val="28"/>
      <w:szCs w:val="28"/>
    </w:rPr>
  </w:style>
  <w:style w:type="paragraph" w:customStyle="1" w:styleId="western">
    <w:name w:val="western"/>
    <w:basedOn w:val="a1"/>
    <w:rsid w:val="00F96B04"/>
    <w:pPr>
      <w:spacing w:before="100" w:beforeAutospacing="1" w:after="119" w:line="360" w:lineRule="auto"/>
      <w:ind w:firstLine="709"/>
      <w:jc w:val="left"/>
    </w:pPr>
    <w:rPr>
      <w:sz w:val="28"/>
      <w:szCs w:val="28"/>
    </w:rPr>
  </w:style>
  <w:style w:type="paragraph" w:customStyle="1" w:styleId="af8">
    <w:name w:val="Экспликация формулы"/>
    <w:basedOn w:val="a1"/>
    <w:rsid w:val="00F96B04"/>
    <w:pPr>
      <w:spacing w:line="360" w:lineRule="auto"/>
      <w:ind w:firstLine="454"/>
    </w:pPr>
    <w:rPr>
      <w:sz w:val="28"/>
    </w:rPr>
  </w:style>
  <w:style w:type="character" w:customStyle="1" w:styleId="-0">
    <w:name w:val="-Список Знак"/>
    <w:basedOn w:val="a2"/>
    <w:link w:val="-"/>
    <w:rsid w:val="00F96B04"/>
    <w:rPr>
      <w:sz w:val="26"/>
      <w:szCs w:val="28"/>
    </w:rPr>
  </w:style>
  <w:style w:type="character" w:styleId="af9">
    <w:name w:val="Strong"/>
    <w:basedOn w:val="a2"/>
    <w:uiPriority w:val="22"/>
    <w:qFormat/>
    <w:rsid w:val="00F96B04"/>
    <w:rPr>
      <w:b/>
      <w:bCs/>
    </w:rPr>
  </w:style>
  <w:style w:type="paragraph" w:styleId="afa">
    <w:name w:val="Balloon Text"/>
    <w:basedOn w:val="a1"/>
    <w:link w:val="afb"/>
    <w:uiPriority w:val="99"/>
    <w:rsid w:val="00220C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uiPriority w:val="99"/>
    <w:rsid w:val="00220CBC"/>
    <w:rPr>
      <w:rFonts w:ascii="Tahoma" w:hAnsi="Tahoma" w:cs="Tahoma"/>
      <w:sz w:val="16"/>
      <w:szCs w:val="16"/>
    </w:rPr>
  </w:style>
  <w:style w:type="paragraph" w:styleId="afc">
    <w:name w:val="TOC Heading"/>
    <w:basedOn w:val="1"/>
    <w:next w:val="a1"/>
    <w:uiPriority w:val="39"/>
    <w:unhideWhenUsed/>
    <w:qFormat/>
    <w:rsid w:val="002258C7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afd">
    <w:name w:val="Placeholder Text"/>
    <w:basedOn w:val="a2"/>
    <w:uiPriority w:val="99"/>
    <w:semiHidden/>
    <w:rsid w:val="00C13528"/>
    <w:rPr>
      <w:color w:val="808080"/>
    </w:rPr>
  </w:style>
  <w:style w:type="paragraph" w:styleId="afe">
    <w:name w:val="List Paragraph"/>
    <w:basedOn w:val="a1"/>
    <w:uiPriority w:val="34"/>
    <w:qFormat/>
    <w:rsid w:val="00C74C67"/>
    <w:pPr>
      <w:ind w:left="720"/>
      <w:contextualSpacing/>
    </w:pPr>
  </w:style>
  <w:style w:type="character" w:styleId="aff">
    <w:name w:val="Emphasis"/>
    <w:basedOn w:val="a2"/>
    <w:qFormat/>
    <w:rsid w:val="00AE1EB5"/>
    <w:rPr>
      <w:i/>
      <w:iCs/>
    </w:rPr>
  </w:style>
  <w:style w:type="character" w:customStyle="1" w:styleId="af3">
    <w:name w:val="Нижний колонтитул Знак"/>
    <w:basedOn w:val="a2"/>
    <w:link w:val="af2"/>
    <w:uiPriority w:val="99"/>
    <w:rsid w:val="00141EE7"/>
    <w:rPr>
      <w:sz w:val="26"/>
    </w:rPr>
  </w:style>
  <w:style w:type="paragraph" w:customStyle="1" w:styleId="aff0">
    <w:name w:val="Курс.проект"/>
    <w:basedOn w:val="a1"/>
    <w:link w:val="aff1"/>
    <w:qFormat/>
    <w:rsid w:val="00FB6DB6"/>
    <w:pPr>
      <w:spacing w:line="360" w:lineRule="auto"/>
    </w:pPr>
  </w:style>
  <w:style w:type="character" w:customStyle="1" w:styleId="aff1">
    <w:name w:val="Курс.проект Знак"/>
    <w:basedOn w:val="a2"/>
    <w:link w:val="aff0"/>
    <w:rsid w:val="00FB6DB6"/>
    <w:rPr>
      <w:sz w:val="26"/>
    </w:rPr>
  </w:style>
  <w:style w:type="character" w:customStyle="1" w:styleId="apple-converted-space">
    <w:name w:val="apple-converted-space"/>
    <w:basedOn w:val="a2"/>
    <w:rsid w:val="006A6FDB"/>
  </w:style>
  <w:style w:type="paragraph" w:styleId="aff2">
    <w:name w:val="Normal (Web)"/>
    <w:basedOn w:val="a1"/>
    <w:uiPriority w:val="99"/>
    <w:unhideWhenUsed/>
    <w:rsid w:val="0084561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23">
    <w:name w:val="Таблица2"/>
    <w:basedOn w:val="a1"/>
    <w:link w:val="24"/>
    <w:autoRedefine/>
    <w:rsid w:val="00AB315C"/>
    <w:pPr>
      <w:tabs>
        <w:tab w:val="left" w:pos="2127"/>
      </w:tabs>
      <w:autoSpaceDE w:val="0"/>
      <w:autoSpaceDN w:val="0"/>
      <w:adjustRightInd w:val="0"/>
      <w:spacing w:line="240" w:lineRule="auto"/>
      <w:ind w:firstLine="0"/>
      <w:jc w:val="left"/>
    </w:pPr>
    <w:rPr>
      <w:noProof/>
      <w:sz w:val="32"/>
      <w:szCs w:val="32"/>
    </w:rPr>
  </w:style>
  <w:style w:type="character" w:customStyle="1" w:styleId="24">
    <w:name w:val="Таблица2 Знак"/>
    <w:basedOn w:val="a2"/>
    <w:link w:val="23"/>
    <w:locked/>
    <w:rsid w:val="00AB315C"/>
    <w:rPr>
      <w:noProof/>
      <w:sz w:val="32"/>
      <w:szCs w:val="32"/>
    </w:rPr>
  </w:style>
  <w:style w:type="character" w:customStyle="1" w:styleId="ac">
    <w:name w:val="Формула Знак"/>
    <w:basedOn w:val="a2"/>
    <w:link w:val="ab"/>
    <w:rsid w:val="009F3F94"/>
    <w:rPr>
      <w:sz w:val="26"/>
    </w:rPr>
  </w:style>
  <w:style w:type="character" w:customStyle="1" w:styleId="21">
    <w:name w:val="Заголовок 2 Знак"/>
    <w:basedOn w:val="a2"/>
    <w:link w:val="2"/>
    <w:uiPriority w:val="9"/>
    <w:rsid w:val="00C83463"/>
    <w:rPr>
      <w:rFonts w:ascii="Arial" w:hAnsi="Arial" w:cs="Arial"/>
      <w:b/>
      <w:bCs/>
      <w:iCs/>
      <w:sz w:val="28"/>
      <w:szCs w:val="28"/>
    </w:rPr>
  </w:style>
  <w:style w:type="paragraph" w:styleId="aff3">
    <w:name w:val="footnote text"/>
    <w:basedOn w:val="a1"/>
    <w:link w:val="aff4"/>
    <w:uiPriority w:val="99"/>
    <w:semiHidden/>
    <w:unhideWhenUsed/>
    <w:rsid w:val="008F2937"/>
    <w:pPr>
      <w:spacing w:line="240" w:lineRule="auto"/>
    </w:pPr>
    <w:rPr>
      <w:sz w:val="20"/>
    </w:rPr>
  </w:style>
  <w:style w:type="character" w:customStyle="1" w:styleId="aff4">
    <w:name w:val="Текст сноски Знак"/>
    <w:basedOn w:val="a2"/>
    <w:link w:val="aff3"/>
    <w:uiPriority w:val="99"/>
    <w:semiHidden/>
    <w:rsid w:val="008F2937"/>
  </w:style>
  <w:style w:type="character" w:styleId="aff5">
    <w:name w:val="annotation reference"/>
    <w:basedOn w:val="a2"/>
    <w:semiHidden/>
    <w:unhideWhenUsed/>
    <w:rsid w:val="000C1CC8"/>
    <w:rPr>
      <w:sz w:val="16"/>
      <w:szCs w:val="16"/>
    </w:rPr>
  </w:style>
  <w:style w:type="paragraph" w:styleId="aff6">
    <w:name w:val="annotation text"/>
    <w:basedOn w:val="a1"/>
    <w:link w:val="aff7"/>
    <w:semiHidden/>
    <w:unhideWhenUsed/>
    <w:rsid w:val="000C1CC8"/>
    <w:pPr>
      <w:spacing w:line="240" w:lineRule="auto"/>
    </w:pPr>
    <w:rPr>
      <w:sz w:val="20"/>
    </w:rPr>
  </w:style>
  <w:style w:type="character" w:customStyle="1" w:styleId="aff7">
    <w:name w:val="Текст примечания Знак"/>
    <w:basedOn w:val="a2"/>
    <w:link w:val="aff6"/>
    <w:semiHidden/>
    <w:rsid w:val="000C1CC8"/>
  </w:style>
  <w:style w:type="paragraph" w:styleId="aff8">
    <w:name w:val="annotation subject"/>
    <w:basedOn w:val="aff6"/>
    <w:next w:val="aff6"/>
    <w:link w:val="aff9"/>
    <w:semiHidden/>
    <w:unhideWhenUsed/>
    <w:rsid w:val="000C1CC8"/>
    <w:rPr>
      <w:b/>
      <w:bCs/>
    </w:rPr>
  </w:style>
  <w:style w:type="character" w:customStyle="1" w:styleId="aff9">
    <w:name w:val="Тема примечания Знак"/>
    <w:basedOn w:val="aff7"/>
    <w:link w:val="aff8"/>
    <w:semiHidden/>
    <w:rsid w:val="000C1CC8"/>
    <w:rPr>
      <w:b/>
      <w:bCs/>
    </w:rPr>
  </w:style>
  <w:style w:type="paragraph" w:styleId="affa">
    <w:name w:val="endnote text"/>
    <w:basedOn w:val="a1"/>
    <w:link w:val="affb"/>
    <w:semiHidden/>
    <w:unhideWhenUsed/>
    <w:rsid w:val="009B087F"/>
    <w:pPr>
      <w:spacing w:line="240" w:lineRule="auto"/>
    </w:pPr>
    <w:rPr>
      <w:sz w:val="20"/>
    </w:rPr>
  </w:style>
  <w:style w:type="character" w:customStyle="1" w:styleId="affb">
    <w:name w:val="Текст концевой сноски Знак"/>
    <w:basedOn w:val="a2"/>
    <w:link w:val="affa"/>
    <w:semiHidden/>
    <w:rsid w:val="009B087F"/>
  </w:style>
  <w:style w:type="character" w:styleId="affc">
    <w:name w:val="endnote reference"/>
    <w:basedOn w:val="a2"/>
    <w:semiHidden/>
    <w:unhideWhenUsed/>
    <w:rsid w:val="009B087F"/>
    <w:rPr>
      <w:vertAlign w:val="superscript"/>
    </w:rPr>
  </w:style>
  <w:style w:type="character" w:customStyle="1" w:styleId="50">
    <w:name w:val="Заголовок 5 Знак"/>
    <w:basedOn w:val="a2"/>
    <w:link w:val="5"/>
    <w:uiPriority w:val="9"/>
    <w:rsid w:val="005F6E0F"/>
    <w:rPr>
      <w:sz w:val="22"/>
    </w:rPr>
  </w:style>
  <w:style w:type="paragraph" w:customStyle="1" w:styleId="affd">
    <w:name w:val="Подрис"/>
    <w:basedOn w:val="a"/>
    <w:link w:val="affe"/>
    <w:autoRedefine/>
    <w:rsid w:val="007E6E69"/>
    <w:pPr>
      <w:keepLines w:val="0"/>
      <w:widowControl w:val="0"/>
      <w:numPr>
        <w:numId w:val="0"/>
      </w:numPr>
      <w:autoSpaceDE w:val="0"/>
      <w:autoSpaceDN w:val="0"/>
      <w:adjustRightInd w:val="0"/>
      <w:spacing w:after="240"/>
    </w:pPr>
    <w:rPr>
      <w:noProof/>
      <w:sz w:val="28"/>
      <w:szCs w:val="32"/>
    </w:rPr>
  </w:style>
  <w:style w:type="character" w:customStyle="1" w:styleId="affe">
    <w:name w:val="Подрис Знак"/>
    <w:basedOn w:val="a8"/>
    <w:link w:val="affd"/>
    <w:rsid w:val="007E6E69"/>
    <w:rPr>
      <w:noProof/>
      <w:sz w:val="28"/>
      <w:szCs w:val="32"/>
      <w:lang w:val="ru-RU" w:eastAsia="ru-RU" w:bidi="ar-SA"/>
    </w:rPr>
  </w:style>
  <w:style w:type="paragraph" w:styleId="afff">
    <w:name w:val="Title"/>
    <w:basedOn w:val="a1"/>
    <w:next w:val="a1"/>
    <w:link w:val="afff0"/>
    <w:qFormat/>
    <w:rsid w:val="005A03B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0">
    <w:name w:val="Заголовок Знак"/>
    <w:basedOn w:val="a2"/>
    <w:link w:val="afff"/>
    <w:rsid w:val="005A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1">
    <w:name w:val="Абзац"/>
    <w:basedOn w:val="a1"/>
    <w:next w:val="a1"/>
    <w:autoRedefine/>
    <w:rsid w:val="006177BD"/>
    <w:pPr>
      <w:widowControl w:val="0"/>
      <w:autoSpaceDE w:val="0"/>
      <w:autoSpaceDN w:val="0"/>
      <w:adjustRightInd w:val="0"/>
      <w:spacing w:before="120" w:line="240" w:lineRule="auto"/>
    </w:pPr>
    <w:rPr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9B6632"/>
    <w:rPr>
      <w:rFonts w:ascii="Arial" w:hAnsi="Arial" w:cs="Arial"/>
      <w:b/>
      <w:bCs/>
      <w:caps/>
      <w:kern w:val="32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9B6632"/>
    <w:rPr>
      <w:rFonts w:ascii="Arial" w:hAnsi="Arial"/>
      <w:i/>
      <w:sz w:val="24"/>
    </w:rPr>
  </w:style>
  <w:style w:type="character" w:customStyle="1" w:styleId="60">
    <w:name w:val="Заголовок 6 Знак"/>
    <w:basedOn w:val="a2"/>
    <w:link w:val="6"/>
    <w:uiPriority w:val="9"/>
    <w:rsid w:val="009B6632"/>
    <w:rPr>
      <w:i/>
      <w:sz w:val="22"/>
    </w:rPr>
  </w:style>
  <w:style w:type="character" w:customStyle="1" w:styleId="70">
    <w:name w:val="Заголовок 7 Знак"/>
    <w:basedOn w:val="a2"/>
    <w:link w:val="7"/>
    <w:uiPriority w:val="9"/>
    <w:rsid w:val="009B6632"/>
    <w:rPr>
      <w:rFonts w:ascii="Arial" w:hAnsi="Arial"/>
    </w:rPr>
  </w:style>
  <w:style w:type="character" w:customStyle="1" w:styleId="80">
    <w:name w:val="Заголовок 8 Знак"/>
    <w:basedOn w:val="a2"/>
    <w:link w:val="8"/>
    <w:uiPriority w:val="9"/>
    <w:rsid w:val="009B6632"/>
    <w:rPr>
      <w:rFonts w:ascii="Arial" w:hAnsi="Arial"/>
      <w:i/>
    </w:rPr>
  </w:style>
  <w:style w:type="character" w:customStyle="1" w:styleId="90">
    <w:name w:val="Заголовок 9 Знак"/>
    <w:basedOn w:val="a2"/>
    <w:link w:val="9"/>
    <w:uiPriority w:val="9"/>
    <w:rsid w:val="009B6632"/>
    <w:rPr>
      <w:rFonts w:ascii="Arial" w:hAnsi="Arial"/>
      <w:b/>
      <w:i/>
      <w:sz w:val="18"/>
    </w:rPr>
  </w:style>
  <w:style w:type="paragraph" w:styleId="afff2">
    <w:name w:val="caption"/>
    <w:basedOn w:val="a1"/>
    <w:next w:val="a1"/>
    <w:uiPriority w:val="35"/>
    <w:unhideWhenUsed/>
    <w:qFormat/>
    <w:rsid w:val="009B663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af5">
    <w:name w:val="Верхний колонтитул Знак"/>
    <w:basedOn w:val="a2"/>
    <w:link w:val="af4"/>
    <w:uiPriority w:val="99"/>
    <w:rsid w:val="009B6632"/>
    <w:rPr>
      <w:sz w:val="26"/>
    </w:rPr>
  </w:style>
  <w:style w:type="character" w:customStyle="1" w:styleId="af7">
    <w:name w:val="Основной текст Знак"/>
    <w:basedOn w:val="a2"/>
    <w:link w:val="af6"/>
    <w:rsid w:val="009B6632"/>
    <w:rPr>
      <w:spacing w:val="-4"/>
      <w:sz w:val="28"/>
      <w:szCs w:val="28"/>
    </w:rPr>
  </w:style>
  <w:style w:type="character" w:customStyle="1" w:styleId="12">
    <w:name w:val="Упомянуть1"/>
    <w:basedOn w:val="a2"/>
    <w:uiPriority w:val="99"/>
    <w:semiHidden/>
    <w:unhideWhenUsed/>
    <w:rsid w:val="009B6632"/>
    <w:rPr>
      <w:color w:val="2B579A"/>
      <w:shd w:val="clear" w:color="auto" w:fill="E6E6E6"/>
    </w:rPr>
  </w:style>
  <w:style w:type="paragraph" w:styleId="afff3">
    <w:name w:val="Subtitle"/>
    <w:basedOn w:val="a1"/>
    <w:next w:val="a1"/>
    <w:link w:val="afff4"/>
    <w:qFormat/>
    <w:rsid w:val="00ED0044"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4">
    <w:name w:val="Подзаголовок Знак"/>
    <w:basedOn w:val="a2"/>
    <w:link w:val="afff3"/>
    <w:rsid w:val="00ED004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bidot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blynk.io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o.adafruit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orbunov\Application%20Data\Microsoft\&#1064;&#1072;&#1073;&#1083;&#1086;&#1085;&#1099;\GAV%20-%20&#1096;&#1072;&#1073;&#1083;&#1086;&#1085;%20&#1056;&#1069;&#1057;%20&#1047;&#1080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031EB-BD5B-4569-9D0A-040E15204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GAV - шаблон РЭС ЗиС</Template>
  <TotalTime>240</TotalTime>
  <Pages>7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Links>
    <vt:vector size="36" baseType="variant">
      <vt:variant>
        <vt:i4>1835031</vt:i4>
      </vt:variant>
      <vt:variant>
        <vt:i4>195</vt:i4>
      </vt:variant>
      <vt:variant>
        <vt:i4>0</vt:i4>
      </vt:variant>
      <vt:variant>
        <vt:i4>5</vt:i4>
      </vt:variant>
      <vt:variant>
        <vt:lpwstr>http://www.osp.ru/nets/2008/09/5300705/index.html</vt:lpwstr>
      </vt:variant>
      <vt:variant>
        <vt:lpwstr/>
      </vt:variant>
      <vt:variant>
        <vt:i4>7864367</vt:i4>
      </vt:variant>
      <vt:variant>
        <vt:i4>189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  <vt:variant>
        <vt:i4>7864367</vt:i4>
      </vt:variant>
      <vt:variant>
        <vt:i4>186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  <vt:variant>
        <vt:i4>8126510</vt:i4>
      </vt:variant>
      <vt:variant>
        <vt:i4>183</vt:i4>
      </vt:variant>
      <vt:variant>
        <vt:i4>0</vt:i4>
      </vt:variant>
      <vt:variant>
        <vt:i4>5</vt:i4>
      </vt:variant>
      <vt:variant>
        <vt:lpwstr>http://filcom.ru/ru/21.html</vt:lpwstr>
      </vt:variant>
      <vt:variant>
        <vt:lpwstr/>
      </vt:variant>
      <vt:variant>
        <vt:i4>8257582</vt:i4>
      </vt:variant>
      <vt:variant>
        <vt:i4>180</vt:i4>
      </vt:variant>
      <vt:variant>
        <vt:i4>0</vt:i4>
      </vt:variant>
      <vt:variant>
        <vt:i4>5</vt:i4>
      </vt:variant>
      <vt:variant>
        <vt:lpwstr>http://filcom.ru/ru/23.html</vt:lpwstr>
      </vt:variant>
      <vt:variant>
        <vt:lpwstr/>
      </vt:variant>
      <vt:variant>
        <vt:i4>7864367</vt:i4>
      </vt:variant>
      <vt:variant>
        <vt:i4>177</vt:i4>
      </vt:variant>
      <vt:variant>
        <vt:i4>0</vt:i4>
      </vt:variant>
      <vt:variant>
        <vt:i4>5</vt:i4>
      </vt:variant>
      <vt:variant>
        <vt:lpwstr>http://filcom.ru/ru/35.html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Gorbunov</dc:creator>
  <cp:keywords/>
  <dc:description/>
  <cp:lastModifiedBy>Белоногов Роман Дмитриевич</cp:lastModifiedBy>
  <cp:revision>9</cp:revision>
  <cp:lastPrinted>2012-01-12T08:58:00Z</cp:lastPrinted>
  <dcterms:created xsi:type="dcterms:W3CDTF">2026-04-11T10:54:00Z</dcterms:created>
  <dcterms:modified xsi:type="dcterms:W3CDTF">2026-05-25T19:16:00Z</dcterms:modified>
</cp:coreProperties>
</file>